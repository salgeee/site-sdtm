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178B5" w14:textId="77777777" w:rsidR="00F03E7E" w:rsidRPr="00F03E7E" w:rsidRDefault="00F03E7E" w:rsidP="00F03E7E">
      <w:pPr>
        <w:jc w:val="center"/>
        <w:rPr>
          <w:rFonts w:ascii="Arial" w:hAnsi="Arial" w:cs="Arial"/>
          <w:sz w:val="32"/>
          <w:szCs w:val="32"/>
          <w:u w:val="single"/>
        </w:rPr>
      </w:pPr>
      <w:r w:rsidRPr="00F03E7E">
        <w:rPr>
          <w:rFonts w:ascii="Arial" w:hAnsi="Arial" w:cs="Arial"/>
          <w:sz w:val="32"/>
          <w:szCs w:val="32"/>
          <w:u w:val="single"/>
        </w:rPr>
        <w:t>POL</w:t>
      </w:r>
      <w:r w:rsidR="00B040AB">
        <w:rPr>
          <w:rFonts w:ascii="Arial" w:hAnsi="Arial" w:cs="Arial"/>
          <w:sz w:val="32"/>
          <w:szCs w:val="32"/>
          <w:u w:val="single"/>
        </w:rPr>
        <w:t>Í</w:t>
      </w:r>
      <w:r w:rsidRPr="00F03E7E">
        <w:rPr>
          <w:rFonts w:ascii="Arial" w:hAnsi="Arial" w:cs="Arial"/>
          <w:sz w:val="32"/>
          <w:szCs w:val="32"/>
          <w:u w:val="single"/>
        </w:rPr>
        <w:t>CIA CIVIL</w:t>
      </w:r>
    </w:p>
    <w:p w14:paraId="391076D8" w14:textId="77777777" w:rsidR="00F03E7E" w:rsidRPr="00F03E7E" w:rsidRDefault="00F03E7E" w:rsidP="00F03E7E">
      <w:pPr>
        <w:jc w:val="center"/>
        <w:rPr>
          <w:rFonts w:ascii="Arial" w:hAnsi="Arial" w:cs="Arial"/>
          <w:sz w:val="32"/>
          <w:szCs w:val="32"/>
        </w:rPr>
      </w:pPr>
      <w:r w:rsidRPr="00F03E7E">
        <w:rPr>
          <w:rFonts w:ascii="Arial" w:hAnsi="Arial" w:cs="Arial"/>
          <w:sz w:val="32"/>
          <w:szCs w:val="32"/>
        </w:rPr>
        <w:t>MINAS GERAIS</w:t>
      </w:r>
    </w:p>
    <w:p w14:paraId="47AC1410" w14:textId="77777777" w:rsidR="00F03E7E" w:rsidRPr="00F03E7E" w:rsidRDefault="00C56DF6" w:rsidP="00F03E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16ª </w:t>
      </w:r>
      <w:r w:rsidR="00F03E7E" w:rsidRPr="00F03E7E">
        <w:rPr>
          <w:rFonts w:ascii="Arial" w:hAnsi="Arial" w:cs="Arial"/>
        </w:rPr>
        <w:t>DELEGACIA REGIONAL DE POLÍCIA CIVIL DE UBERL</w:t>
      </w:r>
      <w:r w:rsidR="00B040AB">
        <w:rPr>
          <w:rFonts w:ascii="Arial" w:hAnsi="Arial" w:cs="Arial"/>
        </w:rPr>
        <w:t>Â</w:t>
      </w:r>
      <w:r w:rsidR="00F03E7E" w:rsidRPr="00F03E7E">
        <w:rPr>
          <w:rFonts w:ascii="Arial" w:hAnsi="Arial" w:cs="Arial"/>
        </w:rPr>
        <w:t>NDIA/MG</w:t>
      </w:r>
    </w:p>
    <w:p w14:paraId="2F8A8141" w14:textId="77777777" w:rsidR="00F03E7E" w:rsidRPr="00F03E7E" w:rsidRDefault="00F03E7E" w:rsidP="00F03E7E">
      <w:pPr>
        <w:jc w:val="center"/>
        <w:rPr>
          <w:rFonts w:ascii="Arial" w:hAnsi="Arial" w:cs="Arial"/>
          <w:sz w:val="26"/>
          <w:szCs w:val="26"/>
        </w:rPr>
      </w:pPr>
      <w:r w:rsidRPr="00F03E7E">
        <w:rPr>
          <w:rFonts w:ascii="Arial" w:hAnsi="Arial" w:cs="Arial"/>
          <w:sz w:val="26"/>
          <w:szCs w:val="26"/>
        </w:rPr>
        <w:t>SETOR DE REGISTRO DE VEÍCULOS</w:t>
      </w:r>
    </w:p>
    <w:p w14:paraId="6F8D737A" w14:textId="77777777" w:rsidR="00F03E7E" w:rsidRDefault="00C56DF6" w:rsidP="00F03E7E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Rua: Rio Grande do Norte, 1425 – B: Umuarama - Uberlândia/M</w:t>
      </w:r>
      <w:r w:rsidR="00B040AB">
        <w:rPr>
          <w:rFonts w:ascii="Arial" w:hAnsi="Arial" w:cs="Arial"/>
          <w:sz w:val="16"/>
          <w:szCs w:val="16"/>
        </w:rPr>
        <w:t xml:space="preserve">G - </w:t>
      </w:r>
      <w:r w:rsidR="00F03E7E" w:rsidRPr="00F03E7E">
        <w:rPr>
          <w:rFonts w:ascii="Arial" w:hAnsi="Arial" w:cs="Arial"/>
          <w:sz w:val="16"/>
          <w:szCs w:val="16"/>
        </w:rPr>
        <w:t>Fone (34) 3228-4300</w:t>
      </w:r>
    </w:p>
    <w:p w14:paraId="2093F97F" w14:textId="77777777" w:rsidR="00736033" w:rsidRPr="00F56C36" w:rsidRDefault="00736033" w:rsidP="00F03E7E">
      <w:pPr>
        <w:jc w:val="center"/>
        <w:rPr>
          <w:rFonts w:ascii="Arial" w:hAnsi="Arial" w:cs="Arial"/>
          <w:sz w:val="22"/>
          <w:szCs w:val="22"/>
        </w:rPr>
      </w:pPr>
    </w:p>
    <w:p w14:paraId="67D73F72" w14:textId="77777777" w:rsidR="00736033" w:rsidRDefault="00736033" w:rsidP="00F03E7E">
      <w:pPr>
        <w:jc w:val="center"/>
        <w:rPr>
          <w:rFonts w:ascii="Arial" w:hAnsi="Arial" w:cs="Arial"/>
          <w:sz w:val="22"/>
          <w:szCs w:val="22"/>
        </w:rPr>
      </w:pPr>
    </w:p>
    <w:p w14:paraId="47A9EF1A" w14:textId="77777777" w:rsidR="002E5D62" w:rsidRPr="00F56C36" w:rsidRDefault="002E5D62" w:rsidP="00F03E7E">
      <w:pPr>
        <w:jc w:val="center"/>
        <w:rPr>
          <w:rFonts w:ascii="Arial" w:hAnsi="Arial" w:cs="Arial"/>
          <w:sz w:val="22"/>
          <w:szCs w:val="22"/>
        </w:rPr>
      </w:pPr>
    </w:p>
    <w:p w14:paraId="5D46877E" w14:textId="77777777" w:rsidR="00533D56" w:rsidRDefault="002E5D62" w:rsidP="002E5D62">
      <w:pPr>
        <w:spacing w:line="360" w:lineRule="auto"/>
        <w:rPr>
          <w:rFonts w:ascii="Arial" w:hAnsi="Arial" w:cs="Arial"/>
        </w:rPr>
      </w:pPr>
      <w:r w:rsidRPr="00F8413A">
        <w:rPr>
          <w:rFonts w:ascii="Arial" w:hAnsi="Arial" w:cs="Arial"/>
        </w:rPr>
        <w:t xml:space="preserve">Exmo. Sr.(ª) </w:t>
      </w:r>
    </w:p>
    <w:p w14:paraId="75C8DED0" w14:textId="77777777" w:rsidR="002E5D62" w:rsidRDefault="002E5D62" w:rsidP="002E5D62">
      <w:pPr>
        <w:spacing w:line="360" w:lineRule="auto"/>
        <w:rPr>
          <w:rFonts w:ascii="Arial" w:hAnsi="Arial" w:cs="Arial"/>
        </w:rPr>
      </w:pPr>
      <w:r w:rsidRPr="00F8413A">
        <w:rPr>
          <w:rFonts w:ascii="Arial" w:hAnsi="Arial" w:cs="Arial"/>
        </w:rPr>
        <w:t>Delegado(</w:t>
      </w:r>
      <w:r w:rsidR="00B040AB">
        <w:rPr>
          <w:rFonts w:ascii="Arial" w:hAnsi="Arial" w:cs="Arial"/>
        </w:rPr>
        <w:t>a</w:t>
      </w:r>
      <w:r w:rsidRPr="00F8413A">
        <w:rPr>
          <w:rFonts w:ascii="Arial" w:hAnsi="Arial" w:cs="Arial"/>
        </w:rPr>
        <w:t>) de Tr</w:t>
      </w:r>
      <w:r w:rsidR="00026D79">
        <w:rPr>
          <w:rFonts w:ascii="Arial" w:hAnsi="Arial" w:cs="Arial"/>
        </w:rPr>
        <w:t>â</w:t>
      </w:r>
      <w:r w:rsidRPr="00F8413A">
        <w:rPr>
          <w:rFonts w:ascii="Arial" w:hAnsi="Arial" w:cs="Arial"/>
        </w:rPr>
        <w:t>nsito</w:t>
      </w:r>
    </w:p>
    <w:p w14:paraId="3618BCF0" w14:textId="77777777" w:rsidR="00736033" w:rsidRPr="00F56C36" w:rsidRDefault="00736033" w:rsidP="00F03E7E">
      <w:pPr>
        <w:jc w:val="center"/>
        <w:rPr>
          <w:rFonts w:ascii="Arial" w:hAnsi="Arial" w:cs="Arial"/>
          <w:sz w:val="22"/>
          <w:szCs w:val="22"/>
        </w:rPr>
      </w:pPr>
    </w:p>
    <w:p w14:paraId="6E1501E6" w14:textId="77777777" w:rsidR="00736033" w:rsidRDefault="0028329F" w:rsidP="00F03E7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REQUERIMENTO 2ª VIA CRV / </w:t>
      </w:r>
      <w:r w:rsidR="00736033" w:rsidRPr="00736033">
        <w:rPr>
          <w:rFonts w:ascii="Arial" w:hAnsi="Arial" w:cs="Arial"/>
          <w:sz w:val="28"/>
          <w:szCs w:val="28"/>
        </w:rPr>
        <w:t>C</w:t>
      </w:r>
      <w:r w:rsidR="00736033">
        <w:rPr>
          <w:rFonts w:ascii="Arial" w:hAnsi="Arial" w:cs="Arial"/>
          <w:sz w:val="28"/>
          <w:szCs w:val="28"/>
        </w:rPr>
        <w:t>OMUNICADO</w:t>
      </w:r>
      <w:r>
        <w:rPr>
          <w:rFonts w:ascii="Arial" w:hAnsi="Arial" w:cs="Arial"/>
          <w:sz w:val="28"/>
          <w:szCs w:val="28"/>
        </w:rPr>
        <w:t xml:space="preserve"> EXTRAVIO</w:t>
      </w:r>
    </w:p>
    <w:p w14:paraId="36F6D608" w14:textId="77777777" w:rsidR="003A0A00" w:rsidRDefault="003A0A00" w:rsidP="00F03E7E">
      <w:pPr>
        <w:jc w:val="center"/>
        <w:rPr>
          <w:rFonts w:ascii="Arial" w:hAnsi="Arial" w:cs="Arial"/>
          <w:sz w:val="22"/>
          <w:szCs w:val="22"/>
        </w:rPr>
      </w:pPr>
    </w:p>
    <w:p w14:paraId="367DC5F3" w14:textId="77777777" w:rsidR="0028329F" w:rsidRPr="00F56C36" w:rsidRDefault="0028329F" w:rsidP="00F03E7E">
      <w:pPr>
        <w:jc w:val="center"/>
        <w:rPr>
          <w:rFonts w:ascii="Arial" w:hAnsi="Arial" w:cs="Arial"/>
          <w:sz w:val="22"/>
          <w:szCs w:val="22"/>
        </w:rPr>
      </w:pPr>
    </w:p>
    <w:p w14:paraId="121FDB57" w14:textId="77777777" w:rsidR="003A0A00" w:rsidRPr="00F56C36" w:rsidRDefault="003A0A00" w:rsidP="00F03E7E">
      <w:pPr>
        <w:jc w:val="center"/>
        <w:rPr>
          <w:rFonts w:ascii="Arial" w:hAnsi="Arial" w:cs="Arial"/>
          <w:sz w:val="22"/>
          <w:szCs w:val="22"/>
        </w:rPr>
      </w:pPr>
    </w:p>
    <w:p w14:paraId="6B2E46D5" w14:textId="251DBD81" w:rsidR="00026D79" w:rsidRPr="00F8413A" w:rsidRDefault="0028329F" w:rsidP="00026D79">
      <w:pPr>
        <w:spacing w:line="360" w:lineRule="auto"/>
        <w:jc w:val="both"/>
        <w:rPr>
          <w:rFonts w:ascii="Arial" w:hAnsi="Arial" w:cs="Arial"/>
          <w:b/>
        </w:rPr>
      </w:pPr>
      <w:r w:rsidRPr="00B7738A">
        <w:rPr>
          <w:sz w:val="25"/>
          <w:szCs w:val="25"/>
        </w:rPr>
        <w:t xml:space="preserve">O abaixo assinado: </w:t>
      </w:r>
      <w:r w:rsidRPr="00B7738A">
        <w:rPr>
          <w:sz w:val="25"/>
          <w:szCs w:val="25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B7738A">
        <w:rPr>
          <w:sz w:val="25"/>
          <w:szCs w:val="25"/>
        </w:rPr>
        <w:instrText xml:space="preserve"> FORMTEXT </w:instrText>
      </w:r>
      <w:r w:rsidRPr="00B7738A">
        <w:rPr>
          <w:sz w:val="25"/>
          <w:szCs w:val="25"/>
        </w:rPr>
      </w:r>
      <w:r w:rsidRPr="00B7738A">
        <w:rPr>
          <w:sz w:val="25"/>
          <w:szCs w:val="25"/>
        </w:rPr>
        <w:fldChar w:fldCharType="separate"/>
      </w:r>
      <w:r w:rsidR="00342C0F">
        <w:rPr>
          <w:sz w:val="25"/>
          <w:szCs w:val="25"/>
        </w:rPr>
        <w:t>TECIDOS MIRAMONTES LTDA</w:t>
      </w:r>
      <w:r w:rsidRPr="00B7738A">
        <w:rPr>
          <w:sz w:val="25"/>
          <w:szCs w:val="25"/>
        </w:rPr>
        <w:fldChar w:fldCharType="end"/>
      </w:r>
      <w:r w:rsidRPr="00B7738A">
        <w:rPr>
          <w:sz w:val="25"/>
          <w:szCs w:val="25"/>
        </w:rPr>
        <w:t xml:space="preserve">, </w:t>
      </w:r>
      <w:r w:rsidRPr="00B7738A">
        <w:rPr>
          <w:sz w:val="25"/>
          <w:szCs w:val="25"/>
        </w:rPr>
        <w:fldChar w:fldCharType="begin">
          <w:ffData>
            <w:name w:val="Texto20"/>
            <w:enabled/>
            <w:calcOnExit w:val="0"/>
            <w:textInput/>
          </w:ffData>
        </w:fldChar>
      </w:r>
      <w:bookmarkStart w:id="0" w:name="Texto20"/>
      <w:r w:rsidRPr="00B7738A">
        <w:rPr>
          <w:sz w:val="25"/>
          <w:szCs w:val="25"/>
        </w:rPr>
        <w:instrText xml:space="preserve"> FORMTEXT </w:instrText>
      </w:r>
      <w:r w:rsidR="00000000">
        <w:rPr>
          <w:sz w:val="25"/>
          <w:szCs w:val="25"/>
        </w:rPr>
      </w:r>
      <w:r w:rsidR="00000000">
        <w:rPr>
          <w:sz w:val="25"/>
          <w:szCs w:val="25"/>
        </w:rPr>
        <w:fldChar w:fldCharType="separate"/>
      </w:r>
      <w:r w:rsidRPr="00B7738A">
        <w:rPr>
          <w:sz w:val="25"/>
          <w:szCs w:val="25"/>
        </w:rPr>
        <w:fldChar w:fldCharType="end"/>
      </w:r>
      <w:bookmarkEnd w:id="0"/>
      <w:r w:rsidRPr="00B7738A">
        <w:rPr>
          <w:sz w:val="25"/>
          <w:szCs w:val="25"/>
        </w:rPr>
        <w:t xml:space="preserve">residente e domiciliado nesta cidade de </w:t>
      </w:r>
      <w:r w:rsidRPr="00B7738A">
        <w:rPr>
          <w:sz w:val="25"/>
          <w:szCs w:val="25"/>
        </w:rPr>
        <w:fldChar w:fldCharType="begin">
          <w:ffData>
            <w:name w:val="Texto21"/>
            <w:enabled/>
            <w:calcOnExit w:val="0"/>
            <w:textInput/>
          </w:ffData>
        </w:fldChar>
      </w:r>
      <w:bookmarkStart w:id="1" w:name="Texto21"/>
      <w:r w:rsidRPr="00B7738A">
        <w:rPr>
          <w:sz w:val="25"/>
          <w:szCs w:val="25"/>
        </w:rPr>
        <w:instrText xml:space="preserve"> FORMTEXT </w:instrText>
      </w:r>
      <w:r w:rsidRPr="00B7738A">
        <w:rPr>
          <w:sz w:val="25"/>
          <w:szCs w:val="25"/>
        </w:rPr>
      </w:r>
      <w:r w:rsidRPr="00B7738A">
        <w:rPr>
          <w:sz w:val="25"/>
          <w:szCs w:val="25"/>
        </w:rPr>
        <w:fldChar w:fldCharType="separate"/>
      </w:r>
      <w:r>
        <w:rPr>
          <w:sz w:val="25"/>
          <w:szCs w:val="25"/>
        </w:rPr>
        <w:t>UBERLÂNDIA</w:t>
      </w:r>
      <w:r w:rsidRPr="00B7738A">
        <w:rPr>
          <w:sz w:val="25"/>
          <w:szCs w:val="25"/>
        </w:rPr>
        <w:fldChar w:fldCharType="end"/>
      </w:r>
      <w:bookmarkEnd w:id="1"/>
      <w:r w:rsidRPr="00B7738A">
        <w:rPr>
          <w:sz w:val="25"/>
          <w:szCs w:val="25"/>
        </w:rPr>
        <w:t xml:space="preserve"> à Rua/Av. </w:t>
      </w:r>
      <w:r w:rsidRPr="00B7738A">
        <w:rPr>
          <w:sz w:val="25"/>
          <w:szCs w:val="25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2" w:name="Texto3"/>
      <w:r w:rsidRPr="00B7738A">
        <w:rPr>
          <w:sz w:val="25"/>
          <w:szCs w:val="25"/>
        </w:rPr>
        <w:instrText xml:space="preserve"> FORMTEXT </w:instrText>
      </w:r>
      <w:r w:rsidRPr="00B7738A">
        <w:rPr>
          <w:sz w:val="25"/>
          <w:szCs w:val="25"/>
        </w:rPr>
      </w:r>
      <w:r w:rsidRPr="00B7738A">
        <w:rPr>
          <w:sz w:val="25"/>
          <w:szCs w:val="25"/>
        </w:rPr>
        <w:fldChar w:fldCharType="separate"/>
      </w:r>
      <w:r w:rsidR="00342C0F">
        <w:rPr>
          <w:sz w:val="25"/>
          <w:szCs w:val="25"/>
        </w:rPr>
        <w:t>AV FERNANDO VILELA</w:t>
      </w:r>
      <w:r w:rsidRPr="00B7738A">
        <w:rPr>
          <w:sz w:val="25"/>
          <w:szCs w:val="25"/>
        </w:rPr>
        <w:fldChar w:fldCharType="end"/>
      </w:r>
      <w:bookmarkEnd w:id="2"/>
      <w:r w:rsidRPr="00B7738A">
        <w:rPr>
          <w:sz w:val="25"/>
          <w:szCs w:val="25"/>
        </w:rPr>
        <w:t xml:space="preserve"> nº </w:t>
      </w:r>
      <w:r w:rsidRPr="00B7738A">
        <w:rPr>
          <w:sz w:val="25"/>
          <w:szCs w:val="25"/>
        </w:rPr>
        <w:fldChar w:fldCharType="begin">
          <w:ffData>
            <w:name w:val="Texto25"/>
            <w:enabled/>
            <w:calcOnExit w:val="0"/>
            <w:textInput/>
          </w:ffData>
        </w:fldChar>
      </w:r>
      <w:bookmarkStart w:id="3" w:name="Texto25"/>
      <w:r w:rsidRPr="00B7738A">
        <w:rPr>
          <w:sz w:val="25"/>
          <w:szCs w:val="25"/>
        </w:rPr>
        <w:instrText xml:space="preserve"> FORMTEXT </w:instrText>
      </w:r>
      <w:r w:rsidRPr="00B7738A">
        <w:rPr>
          <w:sz w:val="25"/>
          <w:szCs w:val="25"/>
        </w:rPr>
      </w:r>
      <w:r w:rsidRPr="00B7738A">
        <w:rPr>
          <w:sz w:val="25"/>
          <w:szCs w:val="25"/>
        </w:rPr>
        <w:fldChar w:fldCharType="separate"/>
      </w:r>
      <w:r w:rsidR="00342C0F">
        <w:rPr>
          <w:sz w:val="25"/>
          <w:szCs w:val="25"/>
        </w:rPr>
        <w:t>580</w:t>
      </w:r>
      <w:r w:rsidRPr="00B7738A">
        <w:rPr>
          <w:sz w:val="25"/>
          <w:szCs w:val="25"/>
        </w:rPr>
        <w:fldChar w:fldCharType="end"/>
      </w:r>
      <w:bookmarkEnd w:id="3"/>
      <w:r w:rsidRPr="00B7738A">
        <w:rPr>
          <w:sz w:val="25"/>
          <w:szCs w:val="25"/>
        </w:rPr>
        <w:t xml:space="preserve"> - B: </w:t>
      </w:r>
      <w:r w:rsidRPr="00B7738A">
        <w:rPr>
          <w:sz w:val="25"/>
          <w:szCs w:val="25"/>
        </w:rPr>
        <w:fldChar w:fldCharType="begin">
          <w:ffData>
            <w:name w:val="Texto4"/>
            <w:enabled/>
            <w:calcOnExit w:val="0"/>
            <w:textInput/>
          </w:ffData>
        </w:fldChar>
      </w:r>
      <w:r w:rsidRPr="00B7738A">
        <w:rPr>
          <w:sz w:val="25"/>
          <w:szCs w:val="25"/>
        </w:rPr>
        <w:instrText xml:space="preserve"> FORMTEXT </w:instrText>
      </w:r>
      <w:r w:rsidRPr="00B7738A">
        <w:rPr>
          <w:sz w:val="25"/>
          <w:szCs w:val="25"/>
        </w:rPr>
      </w:r>
      <w:r w:rsidRPr="00B7738A">
        <w:rPr>
          <w:sz w:val="25"/>
          <w:szCs w:val="25"/>
        </w:rPr>
        <w:fldChar w:fldCharType="separate"/>
      </w:r>
      <w:r w:rsidR="00342C0F">
        <w:rPr>
          <w:sz w:val="25"/>
          <w:szCs w:val="25"/>
        </w:rPr>
        <w:t>MARTINS</w:t>
      </w:r>
      <w:r w:rsidRPr="00B7738A">
        <w:rPr>
          <w:sz w:val="25"/>
          <w:szCs w:val="25"/>
        </w:rPr>
        <w:fldChar w:fldCharType="end"/>
      </w:r>
      <w:r w:rsidRPr="00B7738A">
        <w:rPr>
          <w:sz w:val="25"/>
          <w:szCs w:val="25"/>
        </w:rPr>
        <w:t xml:space="preserve">, portador do CPF: </w:t>
      </w:r>
      <w:r w:rsidRPr="00B7738A">
        <w:rPr>
          <w:sz w:val="25"/>
          <w:szCs w:val="25"/>
        </w:rPr>
        <w:fldChar w:fldCharType="begin">
          <w:ffData>
            <w:name w:val="Texto5"/>
            <w:enabled/>
            <w:calcOnExit w:val="0"/>
            <w:textInput/>
          </w:ffData>
        </w:fldChar>
      </w:r>
      <w:r w:rsidRPr="00B7738A">
        <w:rPr>
          <w:sz w:val="25"/>
          <w:szCs w:val="25"/>
        </w:rPr>
        <w:instrText xml:space="preserve"> FORMTEXT </w:instrText>
      </w:r>
      <w:r w:rsidRPr="00B7738A">
        <w:rPr>
          <w:sz w:val="25"/>
          <w:szCs w:val="25"/>
        </w:rPr>
      </w:r>
      <w:r w:rsidRPr="00B7738A">
        <w:rPr>
          <w:sz w:val="25"/>
          <w:szCs w:val="25"/>
        </w:rPr>
        <w:fldChar w:fldCharType="separate"/>
      </w:r>
      <w:r w:rsidR="00342C0F">
        <w:t>19.454.610/0001-93</w:t>
      </w:r>
      <w:r w:rsidRPr="00B7738A">
        <w:rPr>
          <w:sz w:val="25"/>
          <w:szCs w:val="25"/>
        </w:rPr>
        <w:fldChar w:fldCharType="end"/>
      </w:r>
      <w:r w:rsidRPr="00B7738A">
        <w:rPr>
          <w:sz w:val="25"/>
          <w:szCs w:val="25"/>
        </w:rPr>
        <w:t>, vem por intermédio deste, mui respeitosamente, requerer de V.S. que se</w:t>
      </w:r>
      <w:r>
        <w:rPr>
          <w:sz w:val="25"/>
          <w:szCs w:val="25"/>
        </w:rPr>
        <w:t xml:space="preserve"> </w:t>
      </w:r>
      <w:r w:rsidRPr="00B7738A">
        <w:rPr>
          <w:sz w:val="25"/>
          <w:szCs w:val="25"/>
        </w:rPr>
        <w:t xml:space="preserve">digne a autorizar: </w:t>
      </w:r>
      <w:r w:rsidRPr="00B7738A">
        <w:rPr>
          <w:b/>
          <w:sz w:val="25"/>
          <w:szCs w:val="25"/>
          <w:u w:val="single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B7738A">
        <w:rPr>
          <w:b/>
          <w:sz w:val="25"/>
          <w:szCs w:val="25"/>
          <w:u w:val="single"/>
        </w:rPr>
        <w:instrText xml:space="preserve"> FORMTEXT </w:instrText>
      </w:r>
      <w:r w:rsidRPr="00B7738A">
        <w:rPr>
          <w:b/>
          <w:sz w:val="25"/>
          <w:szCs w:val="25"/>
          <w:u w:val="single"/>
        </w:rPr>
      </w:r>
      <w:r w:rsidRPr="00B7738A">
        <w:rPr>
          <w:b/>
          <w:sz w:val="25"/>
          <w:szCs w:val="25"/>
          <w:u w:val="single"/>
        </w:rPr>
        <w:fldChar w:fldCharType="separate"/>
      </w:r>
      <w:r w:rsidR="005910BB">
        <w:rPr>
          <w:b/>
          <w:sz w:val="25"/>
          <w:szCs w:val="25"/>
          <w:u w:val="single"/>
        </w:rPr>
        <w:t>SEGUNDA VIA DO CRV</w:t>
      </w:r>
      <w:r w:rsidRPr="00B7738A">
        <w:rPr>
          <w:b/>
          <w:sz w:val="25"/>
          <w:szCs w:val="25"/>
          <w:u w:val="single"/>
        </w:rPr>
        <w:fldChar w:fldCharType="end"/>
      </w:r>
      <w:r>
        <w:rPr>
          <w:sz w:val="25"/>
          <w:szCs w:val="25"/>
        </w:rPr>
        <w:t xml:space="preserve">, </w:t>
      </w:r>
      <w:r w:rsidRPr="00B7738A">
        <w:rPr>
          <w:sz w:val="25"/>
          <w:szCs w:val="25"/>
        </w:rPr>
        <w:t xml:space="preserve">Tal solicitação deve-se ao fato de: </w:t>
      </w:r>
      <w:r w:rsidRPr="00B7738A">
        <w:rPr>
          <w:b/>
          <w:sz w:val="25"/>
          <w:szCs w:val="25"/>
          <w:u w:val="single"/>
        </w:rPr>
        <w:fldChar w:fldCharType="begin">
          <w:ffData>
            <w:name w:val="Texto9"/>
            <w:enabled/>
            <w:calcOnExit w:val="0"/>
            <w:textInput/>
          </w:ffData>
        </w:fldChar>
      </w:r>
      <w:r w:rsidRPr="00B7738A">
        <w:rPr>
          <w:b/>
          <w:sz w:val="25"/>
          <w:szCs w:val="25"/>
          <w:u w:val="single"/>
        </w:rPr>
        <w:instrText xml:space="preserve"> FORMTEXT </w:instrText>
      </w:r>
      <w:r w:rsidRPr="00B7738A">
        <w:rPr>
          <w:b/>
          <w:sz w:val="25"/>
          <w:szCs w:val="25"/>
          <w:u w:val="single"/>
        </w:rPr>
      </w:r>
      <w:r w:rsidRPr="00B7738A">
        <w:rPr>
          <w:b/>
          <w:sz w:val="25"/>
          <w:szCs w:val="25"/>
          <w:u w:val="single"/>
        </w:rPr>
        <w:fldChar w:fldCharType="separate"/>
      </w:r>
      <w:r w:rsidR="005910BB">
        <w:rPr>
          <w:b/>
          <w:sz w:val="25"/>
          <w:szCs w:val="25"/>
          <w:u w:val="single"/>
        </w:rPr>
        <w:t>O CRV FOI EXTRAVIADO</w:t>
      </w:r>
      <w:r w:rsidRPr="00B7738A">
        <w:rPr>
          <w:b/>
          <w:sz w:val="25"/>
          <w:szCs w:val="25"/>
          <w:u w:val="single"/>
        </w:rPr>
        <w:fldChar w:fldCharType="end"/>
      </w:r>
      <w:r w:rsidRPr="0028329F">
        <w:rPr>
          <w:b/>
          <w:sz w:val="25"/>
          <w:szCs w:val="25"/>
        </w:rPr>
        <w:t xml:space="preserve"> </w:t>
      </w:r>
      <w:r w:rsidR="00026D79">
        <w:rPr>
          <w:b/>
          <w:sz w:val="25"/>
          <w:szCs w:val="25"/>
        </w:rPr>
        <w:t xml:space="preserve">e </w:t>
      </w:r>
      <w:r w:rsidR="00026D79" w:rsidRPr="00F8413A">
        <w:rPr>
          <w:rFonts w:ascii="Arial" w:hAnsi="Arial" w:cs="Arial"/>
        </w:rPr>
        <w:t>comunic</w:t>
      </w:r>
      <w:r w:rsidR="00026D79">
        <w:rPr>
          <w:rFonts w:ascii="Arial" w:hAnsi="Arial" w:cs="Arial"/>
        </w:rPr>
        <w:t xml:space="preserve">o também a </w:t>
      </w:r>
      <w:r w:rsidR="00026D79" w:rsidRPr="00F8413A">
        <w:rPr>
          <w:rFonts w:ascii="Arial" w:hAnsi="Arial" w:cs="Arial"/>
        </w:rPr>
        <w:t>(</w:t>
      </w:r>
      <w:r w:rsidR="00026D79" w:rsidRPr="00F8413A">
        <w:rPr>
          <w:rFonts w:ascii="Arial" w:hAnsi="Arial" w:cs="Arial"/>
          <w:b/>
          <w:u w:val="single"/>
        </w:rPr>
        <w:fldChar w:fldCharType="begin">
          <w:ffData>
            <w:name w:val="Texto7"/>
            <w:enabled/>
            <w:calcOnExit w:val="0"/>
            <w:textInput/>
          </w:ffData>
        </w:fldChar>
      </w:r>
      <w:r w:rsidR="00026D79" w:rsidRPr="00F8413A">
        <w:rPr>
          <w:rFonts w:ascii="Arial" w:hAnsi="Arial" w:cs="Arial"/>
          <w:b/>
          <w:u w:val="single"/>
        </w:rPr>
        <w:instrText xml:space="preserve"> FORMTEXT </w:instrText>
      </w:r>
      <w:r w:rsidR="00026D79" w:rsidRPr="00F8413A">
        <w:rPr>
          <w:rFonts w:ascii="Arial" w:hAnsi="Arial" w:cs="Arial"/>
          <w:b/>
          <w:u w:val="single"/>
        </w:rPr>
      </w:r>
      <w:r w:rsidR="00026D79" w:rsidRPr="00F8413A">
        <w:rPr>
          <w:rFonts w:ascii="Arial" w:hAnsi="Arial" w:cs="Arial"/>
          <w:b/>
          <w:u w:val="single"/>
        </w:rPr>
        <w:fldChar w:fldCharType="separate"/>
      </w:r>
      <w:r w:rsidR="00026D79">
        <w:rPr>
          <w:rFonts w:ascii="Arial" w:hAnsi="Arial" w:cs="Arial"/>
          <w:b/>
          <w:u w:val="single"/>
        </w:rPr>
        <w:t> </w:t>
      </w:r>
      <w:r w:rsidR="00026D79" w:rsidRPr="00F8413A">
        <w:rPr>
          <w:rFonts w:ascii="Arial" w:hAnsi="Arial" w:cs="Arial"/>
          <w:b/>
          <w:u w:val="single"/>
        </w:rPr>
        <w:fldChar w:fldCharType="end"/>
      </w:r>
      <w:r w:rsidR="00026D79" w:rsidRPr="00F8413A">
        <w:rPr>
          <w:rFonts w:ascii="Arial" w:hAnsi="Arial" w:cs="Arial"/>
        </w:rPr>
        <w:t>) danificação</w:t>
      </w:r>
      <w:r w:rsidR="00026D79">
        <w:rPr>
          <w:rFonts w:ascii="Arial" w:hAnsi="Arial" w:cs="Arial"/>
        </w:rPr>
        <w:t xml:space="preserve">, </w:t>
      </w:r>
      <w:r w:rsidR="00026D79" w:rsidRPr="00F8413A">
        <w:rPr>
          <w:rFonts w:ascii="Arial" w:hAnsi="Arial" w:cs="Arial"/>
        </w:rPr>
        <w:t>(</w:t>
      </w:r>
      <w:r w:rsidR="00026D79" w:rsidRPr="00F8413A">
        <w:rPr>
          <w:rFonts w:ascii="Arial" w:hAnsi="Arial" w:cs="Arial"/>
          <w:u w:val="single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026D79" w:rsidRPr="00F8413A">
        <w:rPr>
          <w:rFonts w:ascii="Arial" w:hAnsi="Arial" w:cs="Arial"/>
          <w:u w:val="single"/>
        </w:rPr>
        <w:instrText xml:space="preserve"> FORMTEXT </w:instrText>
      </w:r>
      <w:r w:rsidR="00026D79" w:rsidRPr="00F8413A">
        <w:rPr>
          <w:rFonts w:ascii="Arial" w:hAnsi="Arial" w:cs="Arial"/>
          <w:u w:val="single"/>
        </w:rPr>
      </w:r>
      <w:r w:rsidR="00026D79" w:rsidRPr="00F8413A">
        <w:rPr>
          <w:rFonts w:ascii="Arial" w:hAnsi="Arial" w:cs="Arial"/>
          <w:u w:val="single"/>
        </w:rPr>
        <w:fldChar w:fldCharType="separate"/>
      </w:r>
      <w:r w:rsidR="00026D79">
        <w:rPr>
          <w:rFonts w:ascii="Arial" w:hAnsi="Arial" w:cs="Arial"/>
          <w:u w:val="single"/>
        </w:rPr>
        <w:t>X</w:t>
      </w:r>
      <w:r w:rsidR="00026D79" w:rsidRPr="00F8413A">
        <w:rPr>
          <w:rFonts w:ascii="Arial" w:hAnsi="Arial" w:cs="Arial"/>
          <w:u w:val="single"/>
        </w:rPr>
        <w:fldChar w:fldCharType="end"/>
      </w:r>
      <w:r w:rsidR="00026D79" w:rsidRPr="00F8413A">
        <w:rPr>
          <w:rFonts w:ascii="Arial" w:hAnsi="Arial" w:cs="Arial"/>
        </w:rPr>
        <w:t>) extravio</w:t>
      </w:r>
      <w:r w:rsidR="00026D79">
        <w:rPr>
          <w:rFonts w:ascii="Arial" w:hAnsi="Arial" w:cs="Arial"/>
        </w:rPr>
        <w:t xml:space="preserve">, </w:t>
      </w:r>
      <w:r w:rsidR="00026D79" w:rsidRPr="00F8413A">
        <w:rPr>
          <w:rFonts w:ascii="Arial" w:hAnsi="Arial" w:cs="Arial"/>
        </w:rPr>
        <w:t>(</w:t>
      </w:r>
      <w:r w:rsidR="00026D79" w:rsidRPr="00F8413A">
        <w:rPr>
          <w:rFonts w:ascii="Arial" w:hAnsi="Arial" w:cs="Arial"/>
          <w:b/>
          <w:u w:val="single"/>
        </w:rPr>
        <w:fldChar w:fldCharType="begin">
          <w:ffData>
            <w:name w:val="Texto9"/>
            <w:enabled/>
            <w:calcOnExit w:val="0"/>
            <w:textInput/>
          </w:ffData>
        </w:fldChar>
      </w:r>
      <w:r w:rsidR="00026D79" w:rsidRPr="00F8413A">
        <w:rPr>
          <w:rFonts w:ascii="Arial" w:hAnsi="Arial" w:cs="Arial"/>
          <w:b/>
          <w:u w:val="single"/>
        </w:rPr>
        <w:instrText xml:space="preserve"> FORMTEXT </w:instrText>
      </w:r>
      <w:r w:rsidR="00026D79" w:rsidRPr="00F8413A">
        <w:rPr>
          <w:rFonts w:ascii="Arial" w:hAnsi="Arial" w:cs="Arial"/>
          <w:b/>
          <w:u w:val="single"/>
        </w:rPr>
      </w:r>
      <w:r w:rsidR="00026D79" w:rsidRPr="00F8413A">
        <w:rPr>
          <w:rFonts w:ascii="Arial" w:hAnsi="Arial" w:cs="Arial"/>
          <w:b/>
          <w:u w:val="single"/>
        </w:rPr>
        <w:fldChar w:fldCharType="separate"/>
      </w:r>
      <w:r w:rsidR="00026D79">
        <w:rPr>
          <w:rFonts w:ascii="Arial" w:hAnsi="Arial" w:cs="Arial"/>
          <w:b/>
          <w:u w:val="single"/>
        </w:rPr>
        <w:t> </w:t>
      </w:r>
      <w:r w:rsidR="00026D79">
        <w:rPr>
          <w:rFonts w:ascii="Arial" w:hAnsi="Arial" w:cs="Arial"/>
          <w:b/>
          <w:u w:val="single"/>
        </w:rPr>
        <w:t> </w:t>
      </w:r>
      <w:r w:rsidR="00026D79" w:rsidRPr="00F8413A">
        <w:rPr>
          <w:rFonts w:ascii="Arial" w:hAnsi="Arial" w:cs="Arial"/>
          <w:b/>
          <w:u w:val="single"/>
        </w:rPr>
        <w:fldChar w:fldCharType="end"/>
      </w:r>
      <w:r w:rsidR="00026D79">
        <w:rPr>
          <w:rFonts w:ascii="Arial" w:hAnsi="Arial" w:cs="Arial"/>
        </w:rPr>
        <w:t>) roubo e</w:t>
      </w:r>
      <w:r w:rsidR="00026D79" w:rsidRPr="00F8413A">
        <w:rPr>
          <w:rFonts w:ascii="Arial" w:hAnsi="Arial" w:cs="Arial"/>
        </w:rPr>
        <w:t xml:space="preserve"> furto do (</w:t>
      </w:r>
      <w:r w:rsidR="00026D79" w:rsidRPr="00F8413A">
        <w:rPr>
          <w:rFonts w:ascii="Arial" w:hAnsi="Arial" w:cs="Arial"/>
          <w:b/>
          <w:u w:val="single"/>
        </w:rPr>
        <w:fldChar w:fldCharType="begin">
          <w:ffData>
            <w:name w:val="Texto10"/>
            <w:enabled/>
            <w:calcOnExit w:val="0"/>
            <w:textInput/>
          </w:ffData>
        </w:fldChar>
      </w:r>
      <w:r w:rsidR="00026D79" w:rsidRPr="00F8413A">
        <w:rPr>
          <w:rFonts w:ascii="Arial" w:hAnsi="Arial" w:cs="Arial"/>
          <w:b/>
          <w:u w:val="single"/>
        </w:rPr>
        <w:instrText xml:space="preserve"> FORMTEXT </w:instrText>
      </w:r>
      <w:r w:rsidR="00026D79" w:rsidRPr="00F8413A">
        <w:rPr>
          <w:rFonts w:ascii="Arial" w:hAnsi="Arial" w:cs="Arial"/>
          <w:b/>
          <w:u w:val="single"/>
        </w:rPr>
      </w:r>
      <w:r w:rsidR="00026D79" w:rsidRPr="00F8413A">
        <w:rPr>
          <w:rFonts w:ascii="Arial" w:hAnsi="Arial" w:cs="Arial"/>
          <w:b/>
          <w:u w:val="single"/>
        </w:rPr>
        <w:fldChar w:fldCharType="separate"/>
      </w:r>
      <w:r w:rsidR="00026D79">
        <w:rPr>
          <w:rFonts w:ascii="Arial" w:hAnsi="Arial" w:cs="Arial"/>
          <w:b/>
          <w:u w:val="single"/>
        </w:rPr>
        <w:t>X</w:t>
      </w:r>
      <w:r w:rsidR="00026D79" w:rsidRPr="00F8413A">
        <w:rPr>
          <w:rFonts w:ascii="Arial" w:hAnsi="Arial" w:cs="Arial"/>
          <w:b/>
          <w:u w:val="single"/>
        </w:rPr>
        <w:fldChar w:fldCharType="end"/>
      </w:r>
      <w:r w:rsidR="00026D79" w:rsidRPr="00F8413A">
        <w:rPr>
          <w:rFonts w:ascii="Arial" w:hAnsi="Arial" w:cs="Arial"/>
          <w:b/>
        </w:rPr>
        <w:t>)</w:t>
      </w:r>
      <w:r w:rsidR="00026D79" w:rsidRPr="00F8413A">
        <w:rPr>
          <w:rFonts w:ascii="Arial" w:hAnsi="Arial" w:cs="Arial"/>
        </w:rPr>
        <w:t xml:space="preserve"> Certificado de Registro de Veículos – CRV ou (</w:t>
      </w:r>
      <w:r w:rsidR="00026D79" w:rsidRPr="00F8413A">
        <w:rPr>
          <w:rFonts w:ascii="Arial" w:hAnsi="Arial" w:cs="Arial"/>
          <w:b/>
          <w:u w:val="single"/>
        </w:rPr>
        <w:fldChar w:fldCharType="begin">
          <w:ffData>
            <w:name w:val="Texto11"/>
            <w:enabled/>
            <w:calcOnExit w:val="0"/>
            <w:textInput/>
          </w:ffData>
        </w:fldChar>
      </w:r>
      <w:r w:rsidR="00026D79" w:rsidRPr="00F8413A">
        <w:rPr>
          <w:rFonts w:ascii="Arial" w:hAnsi="Arial" w:cs="Arial"/>
          <w:b/>
          <w:u w:val="single"/>
        </w:rPr>
        <w:instrText xml:space="preserve"> FORMTEXT </w:instrText>
      </w:r>
      <w:r w:rsidR="00026D79" w:rsidRPr="00F8413A">
        <w:rPr>
          <w:rFonts w:ascii="Arial" w:hAnsi="Arial" w:cs="Arial"/>
          <w:b/>
          <w:u w:val="single"/>
        </w:rPr>
      </w:r>
      <w:r w:rsidR="00026D79" w:rsidRPr="00F8413A">
        <w:rPr>
          <w:rFonts w:ascii="Arial" w:hAnsi="Arial" w:cs="Arial"/>
          <w:b/>
          <w:u w:val="single"/>
        </w:rPr>
        <w:fldChar w:fldCharType="separate"/>
      </w:r>
      <w:r w:rsidR="00026D79">
        <w:rPr>
          <w:rFonts w:ascii="Arial" w:hAnsi="Arial" w:cs="Arial"/>
          <w:b/>
          <w:u w:val="single"/>
        </w:rPr>
        <w:t> </w:t>
      </w:r>
      <w:r w:rsidR="00026D79" w:rsidRPr="00F8413A">
        <w:rPr>
          <w:rFonts w:ascii="Arial" w:hAnsi="Arial" w:cs="Arial"/>
          <w:b/>
          <w:u w:val="single"/>
        </w:rPr>
        <w:fldChar w:fldCharType="end"/>
      </w:r>
      <w:r w:rsidR="00026D79" w:rsidRPr="00F8413A">
        <w:rPr>
          <w:rFonts w:ascii="Arial" w:hAnsi="Arial" w:cs="Arial"/>
        </w:rPr>
        <w:t xml:space="preserve">) Certificado de Registro do veículo de minha propriedade abaixo descrito, estando ciente que ao </w:t>
      </w:r>
      <w:r w:rsidR="00026D79" w:rsidRPr="00F8413A">
        <w:rPr>
          <w:rFonts w:ascii="Arial" w:hAnsi="Arial" w:cs="Arial"/>
          <w:b/>
          <w:i/>
        </w:rPr>
        <w:t>“Declarar em documento público ou particular</w:t>
      </w:r>
      <w:r w:rsidR="00026D79">
        <w:rPr>
          <w:rFonts w:ascii="Arial" w:hAnsi="Arial" w:cs="Arial"/>
          <w:b/>
          <w:i/>
        </w:rPr>
        <w:t xml:space="preserve">, </w:t>
      </w:r>
      <w:r w:rsidR="00026D79" w:rsidRPr="00F8413A">
        <w:rPr>
          <w:rFonts w:ascii="Arial" w:hAnsi="Arial" w:cs="Arial"/>
          <w:b/>
          <w:i/>
        </w:rPr>
        <w:t>falsamente ou prestar comunicação falsa de crime, estarei sob as penas da lei”</w:t>
      </w:r>
      <w:r w:rsidR="00026D79" w:rsidRPr="00F8413A">
        <w:rPr>
          <w:rFonts w:ascii="Arial" w:hAnsi="Arial" w:cs="Arial"/>
          <w:b/>
        </w:rPr>
        <w:t>.</w:t>
      </w:r>
    </w:p>
    <w:p w14:paraId="69605C5A" w14:textId="77777777" w:rsidR="00026D79" w:rsidRPr="00F8413A" w:rsidRDefault="00026D79" w:rsidP="00026D79">
      <w:pPr>
        <w:spacing w:line="360" w:lineRule="auto"/>
        <w:ind w:firstLine="708"/>
        <w:jc w:val="both"/>
        <w:rPr>
          <w:rFonts w:ascii="Arial" w:hAnsi="Arial" w:cs="Arial"/>
        </w:rPr>
      </w:pPr>
      <w:r w:rsidRPr="00F8413A">
        <w:rPr>
          <w:rFonts w:ascii="Arial" w:hAnsi="Arial" w:cs="Arial"/>
        </w:rPr>
        <w:t xml:space="preserve">Art. 299 do Código Penal (Pena: reclusão de </w:t>
      </w:r>
      <w:smartTag w:uri="urn:schemas-microsoft-com:office:smarttags" w:element="metricconverter">
        <w:smartTagPr>
          <w:attr w:name="ProductID" w:val="01 a"/>
        </w:smartTagPr>
        <w:r w:rsidRPr="00F8413A">
          <w:rPr>
            <w:rFonts w:ascii="Arial" w:hAnsi="Arial" w:cs="Arial"/>
          </w:rPr>
          <w:t>01 a</w:t>
        </w:r>
      </w:smartTag>
      <w:r w:rsidRPr="00F8413A">
        <w:rPr>
          <w:rFonts w:ascii="Arial" w:hAnsi="Arial" w:cs="Arial"/>
        </w:rPr>
        <w:t xml:space="preserve"> 05 anos)</w:t>
      </w:r>
    </w:p>
    <w:p w14:paraId="30C3D604" w14:textId="77777777" w:rsidR="00026D79" w:rsidRPr="00F8413A" w:rsidRDefault="00026D79" w:rsidP="00026D79">
      <w:pPr>
        <w:spacing w:line="360" w:lineRule="auto"/>
        <w:ind w:firstLine="708"/>
        <w:jc w:val="both"/>
        <w:rPr>
          <w:rFonts w:ascii="Arial" w:hAnsi="Arial" w:cs="Arial"/>
        </w:rPr>
      </w:pPr>
      <w:r w:rsidRPr="00F8413A">
        <w:rPr>
          <w:rFonts w:ascii="Arial" w:hAnsi="Arial" w:cs="Arial"/>
        </w:rPr>
        <w:t xml:space="preserve">Art. 340 do Código Penal (Pena: reclusão de </w:t>
      </w:r>
      <w:smartTag w:uri="urn:schemas-microsoft-com:office:smarttags" w:element="metricconverter">
        <w:smartTagPr>
          <w:attr w:name="ProductID" w:val="01 a"/>
        </w:smartTagPr>
        <w:r w:rsidRPr="00F8413A">
          <w:rPr>
            <w:rFonts w:ascii="Arial" w:hAnsi="Arial" w:cs="Arial"/>
          </w:rPr>
          <w:t>01 a</w:t>
        </w:r>
      </w:smartTag>
      <w:r w:rsidRPr="00F8413A">
        <w:rPr>
          <w:rFonts w:ascii="Arial" w:hAnsi="Arial" w:cs="Arial"/>
        </w:rPr>
        <w:t xml:space="preserve"> 06 meses)</w:t>
      </w:r>
    </w:p>
    <w:p w14:paraId="63F631D1" w14:textId="77777777" w:rsidR="00026D79" w:rsidRPr="00F8413A" w:rsidRDefault="00026D79" w:rsidP="00026D79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6E1FB02" w14:textId="77777777" w:rsidR="00026D79" w:rsidRPr="00F8413A" w:rsidRDefault="00026D79" w:rsidP="00026D7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F8413A">
        <w:rPr>
          <w:rFonts w:ascii="Arial" w:hAnsi="Arial" w:cs="Arial"/>
        </w:rPr>
        <w:t>Veículo:</w:t>
      </w:r>
    </w:p>
    <w:p w14:paraId="566784FF" w14:textId="77777777" w:rsidR="00026D79" w:rsidRPr="00F8413A" w:rsidRDefault="00026D79" w:rsidP="00026D79">
      <w:pPr>
        <w:spacing w:line="360" w:lineRule="auto"/>
        <w:jc w:val="both"/>
        <w:rPr>
          <w:rFonts w:ascii="Arial" w:hAnsi="Arial" w:cs="Arial"/>
        </w:rPr>
        <w:sectPr w:rsidR="00026D79" w:rsidRPr="00F8413A" w:rsidSect="003A377D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C65FB7C" w14:textId="1454E7A7" w:rsidR="00026D79" w:rsidRPr="00B64C3D" w:rsidRDefault="00026D79" w:rsidP="00026D79">
      <w:pPr>
        <w:spacing w:line="360" w:lineRule="auto"/>
        <w:jc w:val="both"/>
        <w:rPr>
          <w:rFonts w:ascii="Arial" w:hAnsi="Arial" w:cs="Arial"/>
          <w:lang w:val="es-ES"/>
        </w:rPr>
      </w:pPr>
      <w:r w:rsidRPr="00B64C3D">
        <w:rPr>
          <w:rFonts w:ascii="Arial" w:hAnsi="Arial" w:cs="Arial"/>
          <w:lang w:val="es-ES"/>
        </w:rPr>
        <w:t xml:space="preserve">Marca/Modelo: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2"/>
            <w:enabled/>
            <w:calcOnExit w:val="0"/>
            <w:textInput/>
          </w:ffData>
        </w:fldChar>
      </w:r>
      <w:r w:rsidRPr="00B64C3D">
        <w:rPr>
          <w:rFonts w:ascii="Arial" w:hAnsi="Arial" w:cs="Arial"/>
          <w:u w:val="single"/>
          <w:lang w:val="es-ES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342C0F">
        <w:rPr>
          <w:rFonts w:ascii="Arial" w:hAnsi="Arial" w:cs="Arial"/>
          <w:u w:val="single"/>
        </w:rPr>
        <w:t>HONDA/CG 160 START</w:t>
      </w:r>
      <w:r w:rsidRPr="00F8413A">
        <w:rPr>
          <w:rFonts w:ascii="Arial" w:hAnsi="Arial" w:cs="Arial"/>
          <w:u w:val="single"/>
        </w:rPr>
        <w:fldChar w:fldCharType="end"/>
      </w:r>
      <w:r w:rsidRPr="00B64C3D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– Chassi: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2"/>
            <w:enabled/>
            <w:calcOnExit w:val="0"/>
            <w:textInput/>
          </w:ffData>
        </w:fldChar>
      </w:r>
      <w:r w:rsidRPr="00B64C3D">
        <w:rPr>
          <w:rFonts w:ascii="Arial" w:hAnsi="Arial" w:cs="Arial"/>
          <w:u w:val="single"/>
          <w:lang w:val="es-ES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342C0F" w:rsidRPr="00342C0F">
        <w:rPr>
          <w:rFonts w:ascii="Arial" w:hAnsi="Arial" w:cs="Arial"/>
          <w:u w:val="single"/>
        </w:rPr>
        <w:t>9C2KC2500KR042338</w:t>
      </w:r>
      <w:r w:rsidRPr="00F8413A">
        <w:rPr>
          <w:rFonts w:ascii="Arial" w:hAnsi="Arial" w:cs="Arial"/>
          <w:u w:val="single"/>
        </w:rPr>
        <w:fldChar w:fldCharType="end"/>
      </w:r>
    </w:p>
    <w:p w14:paraId="4F6D9D83" w14:textId="054E669B" w:rsidR="00026D79" w:rsidRPr="000B432F" w:rsidRDefault="00026D79" w:rsidP="00026D79">
      <w:pPr>
        <w:spacing w:line="360" w:lineRule="auto"/>
        <w:jc w:val="both"/>
        <w:rPr>
          <w:rFonts w:ascii="Arial" w:hAnsi="Arial" w:cs="Arial"/>
          <w:u w:val="single"/>
        </w:rPr>
      </w:pPr>
      <w:r w:rsidRPr="000B432F">
        <w:rPr>
          <w:rFonts w:ascii="Arial" w:hAnsi="Arial" w:cs="Arial"/>
        </w:rPr>
        <w:t xml:space="preserve">Placa: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Pr="000B432F">
        <w:rPr>
          <w:rFonts w:ascii="Arial" w:hAnsi="Arial" w:cs="Arial"/>
          <w:u w:val="single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342C0F">
        <w:rPr>
          <w:rFonts w:ascii="Arial" w:hAnsi="Arial" w:cs="Arial"/>
          <w:u w:val="single"/>
        </w:rPr>
        <w:t>QUV-1132</w:t>
      </w:r>
      <w:r w:rsidRPr="00F8413A">
        <w:rPr>
          <w:rFonts w:ascii="Arial" w:hAnsi="Arial" w:cs="Arial"/>
          <w:u w:val="single"/>
        </w:rPr>
        <w:fldChar w:fldCharType="end"/>
      </w:r>
      <w:r w:rsidRPr="00026D79">
        <w:rPr>
          <w:rFonts w:ascii="Arial" w:hAnsi="Arial" w:cs="Arial"/>
        </w:rPr>
        <w:t xml:space="preserve"> – RENAVAM: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2"/>
            <w:enabled/>
            <w:calcOnExit w:val="0"/>
            <w:textInput/>
          </w:ffData>
        </w:fldChar>
      </w:r>
      <w:r w:rsidRPr="00B64C3D">
        <w:rPr>
          <w:rFonts w:ascii="Arial" w:hAnsi="Arial" w:cs="Arial"/>
          <w:u w:val="single"/>
          <w:lang w:val="es-ES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342C0F">
        <w:rPr>
          <w:rFonts w:ascii="Arial" w:hAnsi="Arial" w:cs="Arial"/>
          <w:u w:val="single"/>
        </w:rPr>
        <w:t>01206213997</w:t>
      </w:r>
      <w:r w:rsidRPr="00F8413A">
        <w:rPr>
          <w:rFonts w:ascii="Arial" w:hAnsi="Arial" w:cs="Arial"/>
          <w:u w:val="single"/>
        </w:rPr>
        <w:fldChar w:fldCharType="end"/>
      </w:r>
    </w:p>
    <w:p w14:paraId="3B407FC9" w14:textId="77777777" w:rsidR="00026D79" w:rsidRDefault="00026D79" w:rsidP="0028329F">
      <w:pPr>
        <w:pStyle w:val="Corpodetexto"/>
        <w:rPr>
          <w:b/>
          <w:sz w:val="25"/>
          <w:szCs w:val="25"/>
        </w:rPr>
      </w:pPr>
    </w:p>
    <w:p w14:paraId="347309A7" w14:textId="05A30E64" w:rsidR="00D237E5" w:rsidRPr="00F8413A" w:rsidRDefault="00D237E5" w:rsidP="00F83810">
      <w:pPr>
        <w:spacing w:line="360" w:lineRule="auto"/>
        <w:jc w:val="both"/>
        <w:rPr>
          <w:rFonts w:ascii="Arial" w:hAnsi="Arial" w:cs="Arial"/>
        </w:rPr>
      </w:pPr>
      <w:r w:rsidRPr="00F8413A">
        <w:rPr>
          <w:rFonts w:ascii="Arial" w:hAnsi="Arial" w:cs="Arial"/>
        </w:rPr>
        <w:t>Uberlândia</w:t>
      </w:r>
      <w:r w:rsidR="00D91542">
        <w:rPr>
          <w:rFonts w:ascii="Arial" w:hAnsi="Arial" w:cs="Arial"/>
        </w:rPr>
        <w:t xml:space="preserve">/ MG, </w:t>
      </w:r>
      <w:r w:rsidRPr="00F8413A">
        <w:rPr>
          <w:rFonts w:ascii="Arial" w:hAnsi="Arial" w:cs="Arial"/>
        </w:rPr>
        <w:t xml:space="preserve">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4"/>
            <w:enabled/>
            <w:calcOnExit w:val="0"/>
            <w:textInput/>
          </w:ffData>
        </w:fldChar>
      </w:r>
      <w:bookmarkStart w:id="4" w:name="Texto14"/>
      <w:r w:rsidRPr="00F8413A">
        <w:rPr>
          <w:rFonts w:ascii="Arial" w:hAnsi="Arial" w:cs="Arial"/>
          <w:u w:val="single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342C0F">
        <w:rPr>
          <w:rFonts w:ascii="Arial" w:hAnsi="Arial" w:cs="Arial"/>
          <w:u w:val="single"/>
        </w:rPr>
        <w:t>14</w:t>
      </w:r>
      <w:r w:rsidRPr="00F8413A">
        <w:rPr>
          <w:rFonts w:ascii="Arial" w:hAnsi="Arial" w:cs="Arial"/>
          <w:u w:val="single"/>
        </w:rPr>
        <w:fldChar w:fldCharType="end"/>
      </w:r>
      <w:bookmarkEnd w:id="4"/>
      <w:r w:rsidRPr="00F8413A">
        <w:rPr>
          <w:rFonts w:ascii="Arial" w:hAnsi="Arial" w:cs="Arial"/>
        </w:rPr>
        <w:t xml:space="preserve"> de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5"/>
            <w:enabled/>
            <w:calcOnExit w:val="0"/>
            <w:textInput/>
          </w:ffData>
        </w:fldChar>
      </w:r>
      <w:bookmarkStart w:id="5" w:name="Texto15"/>
      <w:r w:rsidRPr="00F8413A">
        <w:rPr>
          <w:rFonts w:ascii="Arial" w:hAnsi="Arial" w:cs="Arial"/>
          <w:u w:val="single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342C0F">
        <w:rPr>
          <w:rFonts w:ascii="Arial" w:hAnsi="Arial" w:cs="Arial"/>
          <w:u w:val="single"/>
        </w:rPr>
        <w:t>JUNHO</w:t>
      </w:r>
      <w:r w:rsidRPr="00F8413A">
        <w:rPr>
          <w:rFonts w:ascii="Arial" w:hAnsi="Arial" w:cs="Arial"/>
          <w:u w:val="single"/>
        </w:rPr>
        <w:fldChar w:fldCharType="end"/>
      </w:r>
      <w:bookmarkEnd w:id="5"/>
      <w:r w:rsidRPr="00F8413A">
        <w:rPr>
          <w:rFonts w:ascii="Arial" w:hAnsi="Arial" w:cs="Arial"/>
        </w:rPr>
        <w:t xml:space="preserve"> </w:t>
      </w:r>
      <w:r w:rsidR="009B475D" w:rsidRPr="00F8413A">
        <w:rPr>
          <w:rFonts w:ascii="Arial" w:hAnsi="Arial" w:cs="Arial"/>
        </w:rPr>
        <w:t xml:space="preserve">de </w:t>
      </w:r>
      <w:r w:rsidRPr="00F8413A">
        <w:rPr>
          <w:rFonts w:ascii="Arial" w:hAnsi="Arial" w:cs="Arial"/>
          <w:u w:val="single"/>
        </w:rPr>
        <w:fldChar w:fldCharType="begin">
          <w:ffData>
            <w:name w:val="Texto16"/>
            <w:enabled/>
            <w:calcOnExit w:val="0"/>
            <w:textInput/>
          </w:ffData>
        </w:fldChar>
      </w:r>
      <w:bookmarkStart w:id="6" w:name="Texto16"/>
      <w:r w:rsidRPr="00F8413A">
        <w:rPr>
          <w:rFonts w:ascii="Arial" w:hAnsi="Arial" w:cs="Arial"/>
          <w:u w:val="single"/>
        </w:rPr>
        <w:instrText xml:space="preserve"> FORMTEXT </w:instrText>
      </w:r>
      <w:r w:rsidRPr="00F8413A">
        <w:rPr>
          <w:rFonts w:ascii="Arial" w:hAnsi="Arial" w:cs="Arial"/>
          <w:u w:val="single"/>
        </w:rPr>
      </w:r>
      <w:r w:rsidRPr="00F8413A">
        <w:rPr>
          <w:rFonts w:ascii="Arial" w:hAnsi="Arial" w:cs="Arial"/>
          <w:u w:val="single"/>
        </w:rPr>
        <w:fldChar w:fldCharType="separate"/>
      </w:r>
      <w:r w:rsidR="00BD4387">
        <w:rPr>
          <w:rFonts w:ascii="Arial" w:hAnsi="Arial" w:cs="Arial"/>
          <w:noProof/>
          <w:u w:val="single"/>
        </w:rPr>
        <w:t>2024</w:t>
      </w:r>
      <w:r w:rsidRPr="00F8413A">
        <w:rPr>
          <w:rFonts w:ascii="Arial" w:hAnsi="Arial" w:cs="Arial"/>
          <w:u w:val="single"/>
        </w:rPr>
        <w:fldChar w:fldCharType="end"/>
      </w:r>
      <w:bookmarkEnd w:id="6"/>
    </w:p>
    <w:p w14:paraId="3C461805" w14:textId="77777777" w:rsidR="00D237E5" w:rsidRPr="00CB7FFA" w:rsidRDefault="00D237E5" w:rsidP="003A0A00">
      <w:pPr>
        <w:jc w:val="both"/>
        <w:rPr>
          <w:rFonts w:ascii="Arial" w:hAnsi="Arial" w:cs="Arial"/>
          <w:sz w:val="26"/>
          <w:szCs w:val="26"/>
        </w:rPr>
      </w:pPr>
    </w:p>
    <w:p w14:paraId="6814552D" w14:textId="77777777" w:rsidR="00D237E5" w:rsidRPr="00CB7FFA" w:rsidRDefault="00D237E5" w:rsidP="003A0A00">
      <w:pPr>
        <w:jc w:val="both"/>
        <w:rPr>
          <w:rFonts w:ascii="Arial" w:hAnsi="Arial" w:cs="Arial"/>
          <w:sz w:val="26"/>
          <w:szCs w:val="26"/>
        </w:rPr>
      </w:pPr>
    </w:p>
    <w:p w14:paraId="6F14859F" w14:textId="77777777" w:rsidR="00D237E5" w:rsidRPr="00CB7FFA" w:rsidRDefault="00D237E5" w:rsidP="003A0A00">
      <w:pPr>
        <w:jc w:val="both"/>
        <w:rPr>
          <w:rFonts w:ascii="Arial" w:hAnsi="Arial" w:cs="Arial"/>
          <w:sz w:val="26"/>
          <w:szCs w:val="26"/>
        </w:rPr>
      </w:pPr>
      <w:r w:rsidRPr="00CB7FFA">
        <w:rPr>
          <w:rFonts w:ascii="Arial" w:hAnsi="Arial" w:cs="Arial"/>
          <w:sz w:val="26"/>
          <w:szCs w:val="26"/>
        </w:rPr>
        <w:t>________________________________</w:t>
      </w:r>
    </w:p>
    <w:p w14:paraId="015722A5" w14:textId="77777777" w:rsidR="00D237E5" w:rsidRDefault="00C05A6A" w:rsidP="003A0A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="00D237E5" w:rsidRPr="00C05A6A">
        <w:rPr>
          <w:rFonts w:ascii="Arial" w:hAnsi="Arial" w:cs="Arial"/>
          <w:sz w:val="20"/>
          <w:szCs w:val="20"/>
        </w:rPr>
        <w:t>Assinatura com reconhecimento de firma</w:t>
      </w:r>
    </w:p>
    <w:p w14:paraId="06D8CD6A" w14:textId="77777777" w:rsidR="00510070" w:rsidRDefault="00510070" w:rsidP="003A0A00">
      <w:pPr>
        <w:jc w:val="both"/>
        <w:rPr>
          <w:rFonts w:ascii="Arial" w:hAnsi="Arial" w:cs="Arial"/>
          <w:sz w:val="20"/>
          <w:szCs w:val="20"/>
        </w:rPr>
      </w:pPr>
    </w:p>
    <w:p w14:paraId="464D1B33" w14:textId="77777777" w:rsidR="00510070" w:rsidRDefault="00510070" w:rsidP="003A0A00">
      <w:pPr>
        <w:jc w:val="both"/>
        <w:rPr>
          <w:rFonts w:ascii="Arial" w:hAnsi="Arial" w:cs="Arial"/>
          <w:sz w:val="20"/>
          <w:szCs w:val="20"/>
        </w:rPr>
      </w:pPr>
    </w:p>
    <w:p w14:paraId="171941A5" w14:textId="77777777" w:rsidR="00510070" w:rsidRDefault="00510070" w:rsidP="003A0A00">
      <w:pPr>
        <w:jc w:val="both"/>
        <w:rPr>
          <w:rFonts w:ascii="Arial" w:hAnsi="Arial" w:cs="Arial"/>
          <w:sz w:val="20"/>
          <w:szCs w:val="20"/>
        </w:rPr>
      </w:pPr>
    </w:p>
    <w:p w14:paraId="3EF80519" w14:textId="77777777" w:rsidR="00510070" w:rsidRDefault="00510070" w:rsidP="003A0A00">
      <w:pPr>
        <w:jc w:val="both"/>
        <w:rPr>
          <w:rFonts w:ascii="Arial" w:hAnsi="Arial" w:cs="Arial"/>
          <w:sz w:val="20"/>
          <w:szCs w:val="20"/>
        </w:rPr>
      </w:pPr>
    </w:p>
    <w:p w14:paraId="4BE865BA" w14:textId="77777777" w:rsidR="00DA110E" w:rsidRDefault="00DA110E" w:rsidP="003A0A00">
      <w:pPr>
        <w:jc w:val="both"/>
        <w:rPr>
          <w:rFonts w:ascii="Arial" w:hAnsi="Arial" w:cs="Arial"/>
          <w:sz w:val="20"/>
          <w:szCs w:val="20"/>
        </w:rPr>
      </w:pPr>
    </w:p>
    <w:sectPr w:rsidR="00DA110E" w:rsidSect="00C73DD8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/nj+gF0cr/YqcFqKFMlonKEOXB8=" w:salt="h0DI9FnXp4xCzup6GfeO7w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44A"/>
    <w:rsid w:val="00001F49"/>
    <w:rsid w:val="000026FE"/>
    <w:rsid w:val="0000377D"/>
    <w:rsid w:val="00003E0A"/>
    <w:rsid w:val="00005434"/>
    <w:rsid w:val="00005E04"/>
    <w:rsid w:val="00006202"/>
    <w:rsid w:val="00010A7A"/>
    <w:rsid w:val="000121FF"/>
    <w:rsid w:val="00012F7E"/>
    <w:rsid w:val="0001376E"/>
    <w:rsid w:val="00015306"/>
    <w:rsid w:val="000154F0"/>
    <w:rsid w:val="000169AC"/>
    <w:rsid w:val="00017318"/>
    <w:rsid w:val="00022DA3"/>
    <w:rsid w:val="00023D60"/>
    <w:rsid w:val="000242F0"/>
    <w:rsid w:val="00025DD1"/>
    <w:rsid w:val="00026D27"/>
    <w:rsid w:val="00026D79"/>
    <w:rsid w:val="00027857"/>
    <w:rsid w:val="00027ACC"/>
    <w:rsid w:val="00030A8B"/>
    <w:rsid w:val="00030F31"/>
    <w:rsid w:val="00031B34"/>
    <w:rsid w:val="000328B9"/>
    <w:rsid w:val="00033A49"/>
    <w:rsid w:val="00036C8C"/>
    <w:rsid w:val="00037163"/>
    <w:rsid w:val="00041E7D"/>
    <w:rsid w:val="000420B1"/>
    <w:rsid w:val="0004273B"/>
    <w:rsid w:val="000451CF"/>
    <w:rsid w:val="00045CD6"/>
    <w:rsid w:val="00045F58"/>
    <w:rsid w:val="00046D15"/>
    <w:rsid w:val="000475D3"/>
    <w:rsid w:val="00050351"/>
    <w:rsid w:val="0005083A"/>
    <w:rsid w:val="00051159"/>
    <w:rsid w:val="00051920"/>
    <w:rsid w:val="00054518"/>
    <w:rsid w:val="0005690D"/>
    <w:rsid w:val="0005712E"/>
    <w:rsid w:val="00061AC8"/>
    <w:rsid w:val="00062357"/>
    <w:rsid w:val="00064EEC"/>
    <w:rsid w:val="00066595"/>
    <w:rsid w:val="00066A9F"/>
    <w:rsid w:val="00067FDE"/>
    <w:rsid w:val="0007202C"/>
    <w:rsid w:val="000735D1"/>
    <w:rsid w:val="000741BB"/>
    <w:rsid w:val="000754E9"/>
    <w:rsid w:val="00075864"/>
    <w:rsid w:val="00076907"/>
    <w:rsid w:val="00080559"/>
    <w:rsid w:val="00080DFB"/>
    <w:rsid w:val="00081E89"/>
    <w:rsid w:val="00082949"/>
    <w:rsid w:val="00082CC7"/>
    <w:rsid w:val="0008348F"/>
    <w:rsid w:val="000837FD"/>
    <w:rsid w:val="00083F58"/>
    <w:rsid w:val="00086F59"/>
    <w:rsid w:val="00087334"/>
    <w:rsid w:val="00087422"/>
    <w:rsid w:val="00087FD3"/>
    <w:rsid w:val="00092C77"/>
    <w:rsid w:val="00092EF2"/>
    <w:rsid w:val="0009567A"/>
    <w:rsid w:val="00096B2C"/>
    <w:rsid w:val="000A333A"/>
    <w:rsid w:val="000A3ABF"/>
    <w:rsid w:val="000A4044"/>
    <w:rsid w:val="000A46EC"/>
    <w:rsid w:val="000A4EF1"/>
    <w:rsid w:val="000A6074"/>
    <w:rsid w:val="000B1B83"/>
    <w:rsid w:val="000B32DA"/>
    <w:rsid w:val="000B432F"/>
    <w:rsid w:val="000B7BC8"/>
    <w:rsid w:val="000B7C04"/>
    <w:rsid w:val="000C1195"/>
    <w:rsid w:val="000C3103"/>
    <w:rsid w:val="000C3C06"/>
    <w:rsid w:val="000C5041"/>
    <w:rsid w:val="000C593A"/>
    <w:rsid w:val="000C6F8D"/>
    <w:rsid w:val="000C7DEE"/>
    <w:rsid w:val="000D0A18"/>
    <w:rsid w:val="000D1815"/>
    <w:rsid w:val="000D1B8F"/>
    <w:rsid w:val="000D1BB2"/>
    <w:rsid w:val="000D31FF"/>
    <w:rsid w:val="000D5F6A"/>
    <w:rsid w:val="000D75F2"/>
    <w:rsid w:val="000D7F8F"/>
    <w:rsid w:val="000E4913"/>
    <w:rsid w:val="000E4B1E"/>
    <w:rsid w:val="000F09F1"/>
    <w:rsid w:val="000F1213"/>
    <w:rsid w:val="000F15F3"/>
    <w:rsid w:val="000F2265"/>
    <w:rsid w:val="000F429D"/>
    <w:rsid w:val="000F55FA"/>
    <w:rsid w:val="001026D5"/>
    <w:rsid w:val="00102E90"/>
    <w:rsid w:val="00102EFB"/>
    <w:rsid w:val="00103773"/>
    <w:rsid w:val="00104A64"/>
    <w:rsid w:val="00104E77"/>
    <w:rsid w:val="001062E2"/>
    <w:rsid w:val="00106691"/>
    <w:rsid w:val="001076F4"/>
    <w:rsid w:val="00107EA7"/>
    <w:rsid w:val="00107ED6"/>
    <w:rsid w:val="00112B56"/>
    <w:rsid w:val="0011308F"/>
    <w:rsid w:val="0011575D"/>
    <w:rsid w:val="001210F0"/>
    <w:rsid w:val="0012191F"/>
    <w:rsid w:val="00121CF7"/>
    <w:rsid w:val="00121E4C"/>
    <w:rsid w:val="00122CB3"/>
    <w:rsid w:val="00122FDB"/>
    <w:rsid w:val="00125BCE"/>
    <w:rsid w:val="00126066"/>
    <w:rsid w:val="0012657D"/>
    <w:rsid w:val="00126B50"/>
    <w:rsid w:val="001314B5"/>
    <w:rsid w:val="001344B7"/>
    <w:rsid w:val="00136ED9"/>
    <w:rsid w:val="00137A5F"/>
    <w:rsid w:val="001435BD"/>
    <w:rsid w:val="00143C13"/>
    <w:rsid w:val="001442F4"/>
    <w:rsid w:val="00147A32"/>
    <w:rsid w:val="00152DCD"/>
    <w:rsid w:val="0016065C"/>
    <w:rsid w:val="00161129"/>
    <w:rsid w:val="00163993"/>
    <w:rsid w:val="0016618B"/>
    <w:rsid w:val="001670BD"/>
    <w:rsid w:val="00170820"/>
    <w:rsid w:val="00170F01"/>
    <w:rsid w:val="00171EEA"/>
    <w:rsid w:val="001721A8"/>
    <w:rsid w:val="00173EBA"/>
    <w:rsid w:val="0017412C"/>
    <w:rsid w:val="001749C5"/>
    <w:rsid w:val="00176F58"/>
    <w:rsid w:val="00180781"/>
    <w:rsid w:val="0018099C"/>
    <w:rsid w:val="00181FFD"/>
    <w:rsid w:val="001824D1"/>
    <w:rsid w:val="00183116"/>
    <w:rsid w:val="0018410D"/>
    <w:rsid w:val="00186D22"/>
    <w:rsid w:val="00191209"/>
    <w:rsid w:val="0019196E"/>
    <w:rsid w:val="00192A5B"/>
    <w:rsid w:val="00192C31"/>
    <w:rsid w:val="001953A7"/>
    <w:rsid w:val="00195685"/>
    <w:rsid w:val="001964F6"/>
    <w:rsid w:val="001977C2"/>
    <w:rsid w:val="001A31B2"/>
    <w:rsid w:val="001A4927"/>
    <w:rsid w:val="001A4B74"/>
    <w:rsid w:val="001A71BC"/>
    <w:rsid w:val="001B0B71"/>
    <w:rsid w:val="001B1503"/>
    <w:rsid w:val="001B50FC"/>
    <w:rsid w:val="001C2078"/>
    <w:rsid w:val="001C3CE3"/>
    <w:rsid w:val="001C4FD4"/>
    <w:rsid w:val="001C520E"/>
    <w:rsid w:val="001C66BF"/>
    <w:rsid w:val="001C70FE"/>
    <w:rsid w:val="001D00CC"/>
    <w:rsid w:val="001D0210"/>
    <w:rsid w:val="001D030E"/>
    <w:rsid w:val="001D1848"/>
    <w:rsid w:val="001D4048"/>
    <w:rsid w:val="001D413F"/>
    <w:rsid w:val="001D4EF3"/>
    <w:rsid w:val="001D594F"/>
    <w:rsid w:val="001D6EE1"/>
    <w:rsid w:val="001D769F"/>
    <w:rsid w:val="001E3060"/>
    <w:rsid w:val="001E4775"/>
    <w:rsid w:val="001E4C09"/>
    <w:rsid w:val="001F0546"/>
    <w:rsid w:val="001F0733"/>
    <w:rsid w:val="001F1CC4"/>
    <w:rsid w:val="001F383B"/>
    <w:rsid w:val="001F5B1C"/>
    <w:rsid w:val="001F72F7"/>
    <w:rsid w:val="001F7513"/>
    <w:rsid w:val="00201B32"/>
    <w:rsid w:val="002047D5"/>
    <w:rsid w:val="002051DB"/>
    <w:rsid w:val="0020693A"/>
    <w:rsid w:val="0020728F"/>
    <w:rsid w:val="00210ADF"/>
    <w:rsid w:val="00212498"/>
    <w:rsid w:val="0021411E"/>
    <w:rsid w:val="002163E4"/>
    <w:rsid w:val="00217CE0"/>
    <w:rsid w:val="0022063D"/>
    <w:rsid w:val="0022095B"/>
    <w:rsid w:val="00223A1A"/>
    <w:rsid w:val="00224F46"/>
    <w:rsid w:val="002263F3"/>
    <w:rsid w:val="00227416"/>
    <w:rsid w:val="0023186D"/>
    <w:rsid w:val="00231D4C"/>
    <w:rsid w:val="00231D54"/>
    <w:rsid w:val="0023250B"/>
    <w:rsid w:val="00233451"/>
    <w:rsid w:val="0023359A"/>
    <w:rsid w:val="00233D6E"/>
    <w:rsid w:val="00234225"/>
    <w:rsid w:val="002364C2"/>
    <w:rsid w:val="00241FCC"/>
    <w:rsid w:val="002426B0"/>
    <w:rsid w:val="00244449"/>
    <w:rsid w:val="00244660"/>
    <w:rsid w:val="00244CED"/>
    <w:rsid w:val="00245208"/>
    <w:rsid w:val="002479A4"/>
    <w:rsid w:val="00247B03"/>
    <w:rsid w:val="002518C5"/>
    <w:rsid w:val="00253662"/>
    <w:rsid w:val="00254008"/>
    <w:rsid w:val="0025474C"/>
    <w:rsid w:val="00256E13"/>
    <w:rsid w:val="002570BE"/>
    <w:rsid w:val="002571B1"/>
    <w:rsid w:val="002635D8"/>
    <w:rsid w:val="002643F1"/>
    <w:rsid w:val="0026569C"/>
    <w:rsid w:val="002707FA"/>
    <w:rsid w:val="00271B36"/>
    <w:rsid w:val="00271FE9"/>
    <w:rsid w:val="00274B12"/>
    <w:rsid w:val="00274ECD"/>
    <w:rsid w:val="00275BAF"/>
    <w:rsid w:val="002761BA"/>
    <w:rsid w:val="00276BD8"/>
    <w:rsid w:val="0027714A"/>
    <w:rsid w:val="00277756"/>
    <w:rsid w:val="00280D45"/>
    <w:rsid w:val="002814F9"/>
    <w:rsid w:val="002822EA"/>
    <w:rsid w:val="0028329F"/>
    <w:rsid w:val="00287582"/>
    <w:rsid w:val="0029016B"/>
    <w:rsid w:val="00290AEC"/>
    <w:rsid w:val="00290F03"/>
    <w:rsid w:val="00292416"/>
    <w:rsid w:val="0029352B"/>
    <w:rsid w:val="00293E04"/>
    <w:rsid w:val="002949B3"/>
    <w:rsid w:val="002976F6"/>
    <w:rsid w:val="002A2392"/>
    <w:rsid w:val="002A282D"/>
    <w:rsid w:val="002A4215"/>
    <w:rsid w:val="002A4374"/>
    <w:rsid w:val="002A46ED"/>
    <w:rsid w:val="002A4777"/>
    <w:rsid w:val="002A6662"/>
    <w:rsid w:val="002A6E55"/>
    <w:rsid w:val="002B2BFF"/>
    <w:rsid w:val="002B42C0"/>
    <w:rsid w:val="002B4573"/>
    <w:rsid w:val="002B4A89"/>
    <w:rsid w:val="002B735C"/>
    <w:rsid w:val="002B75C1"/>
    <w:rsid w:val="002B7BDF"/>
    <w:rsid w:val="002C0313"/>
    <w:rsid w:val="002C08A7"/>
    <w:rsid w:val="002C16A6"/>
    <w:rsid w:val="002C2064"/>
    <w:rsid w:val="002C2205"/>
    <w:rsid w:val="002C2270"/>
    <w:rsid w:val="002C5928"/>
    <w:rsid w:val="002C691C"/>
    <w:rsid w:val="002C7031"/>
    <w:rsid w:val="002C7041"/>
    <w:rsid w:val="002D08E4"/>
    <w:rsid w:val="002D2B17"/>
    <w:rsid w:val="002D53C9"/>
    <w:rsid w:val="002D63EC"/>
    <w:rsid w:val="002D6D67"/>
    <w:rsid w:val="002E04CE"/>
    <w:rsid w:val="002E0858"/>
    <w:rsid w:val="002E32A9"/>
    <w:rsid w:val="002E3D69"/>
    <w:rsid w:val="002E45EE"/>
    <w:rsid w:val="002E5A02"/>
    <w:rsid w:val="002E5D62"/>
    <w:rsid w:val="002E70CD"/>
    <w:rsid w:val="002F0658"/>
    <w:rsid w:val="002F0D0F"/>
    <w:rsid w:val="002F29EF"/>
    <w:rsid w:val="002F4415"/>
    <w:rsid w:val="002F47DD"/>
    <w:rsid w:val="002F4D7D"/>
    <w:rsid w:val="002F789E"/>
    <w:rsid w:val="002F7B3C"/>
    <w:rsid w:val="003013E3"/>
    <w:rsid w:val="0030249A"/>
    <w:rsid w:val="00303E64"/>
    <w:rsid w:val="00304391"/>
    <w:rsid w:val="00304D1E"/>
    <w:rsid w:val="00304E9D"/>
    <w:rsid w:val="0030512D"/>
    <w:rsid w:val="0030753A"/>
    <w:rsid w:val="00307964"/>
    <w:rsid w:val="00307B9E"/>
    <w:rsid w:val="003103A9"/>
    <w:rsid w:val="00310D1E"/>
    <w:rsid w:val="00310E8C"/>
    <w:rsid w:val="003124B8"/>
    <w:rsid w:val="003124DD"/>
    <w:rsid w:val="003128C7"/>
    <w:rsid w:val="003148FB"/>
    <w:rsid w:val="00315C5E"/>
    <w:rsid w:val="003203F4"/>
    <w:rsid w:val="00320473"/>
    <w:rsid w:val="00320AF3"/>
    <w:rsid w:val="003210F4"/>
    <w:rsid w:val="0032128F"/>
    <w:rsid w:val="003217D2"/>
    <w:rsid w:val="00323467"/>
    <w:rsid w:val="003237F9"/>
    <w:rsid w:val="00323B16"/>
    <w:rsid w:val="00324BA2"/>
    <w:rsid w:val="00325999"/>
    <w:rsid w:val="00326D16"/>
    <w:rsid w:val="00327759"/>
    <w:rsid w:val="0033081F"/>
    <w:rsid w:val="00334CFF"/>
    <w:rsid w:val="003353AF"/>
    <w:rsid w:val="003372AB"/>
    <w:rsid w:val="0033739D"/>
    <w:rsid w:val="003419A7"/>
    <w:rsid w:val="00341CAA"/>
    <w:rsid w:val="00342C0F"/>
    <w:rsid w:val="00351987"/>
    <w:rsid w:val="00351DC3"/>
    <w:rsid w:val="003524D1"/>
    <w:rsid w:val="00354D55"/>
    <w:rsid w:val="00355750"/>
    <w:rsid w:val="003566E7"/>
    <w:rsid w:val="003568B8"/>
    <w:rsid w:val="00357F80"/>
    <w:rsid w:val="00360E0C"/>
    <w:rsid w:val="0036134D"/>
    <w:rsid w:val="0036364A"/>
    <w:rsid w:val="00364C2A"/>
    <w:rsid w:val="00367158"/>
    <w:rsid w:val="00367CF2"/>
    <w:rsid w:val="003712A6"/>
    <w:rsid w:val="00372E45"/>
    <w:rsid w:val="00373ECF"/>
    <w:rsid w:val="003771DD"/>
    <w:rsid w:val="0038327C"/>
    <w:rsid w:val="00383B06"/>
    <w:rsid w:val="00384A9F"/>
    <w:rsid w:val="00385746"/>
    <w:rsid w:val="003871D6"/>
    <w:rsid w:val="00387C50"/>
    <w:rsid w:val="0039160F"/>
    <w:rsid w:val="00391F55"/>
    <w:rsid w:val="003930D0"/>
    <w:rsid w:val="00395D56"/>
    <w:rsid w:val="00396614"/>
    <w:rsid w:val="003968E7"/>
    <w:rsid w:val="003A07B6"/>
    <w:rsid w:val="003A0A00"/>
    <w:rsid w:val="003A1922"/>
    <w:rsid w:val="003A377D"/>
    <w:rsid w:val="003A3CE3"/>
    <w:rsid w:val="003A4940"/>
    <w:rsid w:val="003A52A9"/>
    <w:rsid w:val="003A5610"/>
    <w:rsid w:val="003A6FFE"/>
    <w:rsid w:val="003B1541"/>
    <w:rsid w:val="003B2C80"/>
    <w:rsid w:val="003B3089"/>
    <w:rsid w:val="003B4D4F"/>
    <w:rsid w:val="003B62E3"/>
    <w:rsid w:val="003C1309"/>
    <w:rsid w:val="003C220D"/>
    <w:rsid w:val="003C392C"/>
    <w:rsid w:val="003C4DCF"/>
    <w:rsid w:val="003D1F69"/>
    <w:rsid w:val="003D5143"/>
    <w:rsid w:val="003D5A96"/>
    <w:rsid w:val="003D5BCB"/>
    <w:rsid w:val="003E00AD"/>
    <w:rsid w:val="003E0CED"/>
    <w:rsid w:val="003E231B"/>
    <w:rsid w:val="003E32D3"/>
    <w:rsid w:val="003E38ED"/>
    <w:rsid w:val="003E4544"/>
    <w:rsid w:val="003E6646"/>
    <w:rsid w:val="003F1066"/>
    <w:rsid w:val="003F12EF"/>
    <w:rsid w:val="003F1E75"/>
    <w:rsid w:val="003F2EAE"/>
    <w:rsid w:val="003F44F9"/>
    <w:rsid w:val="003F56BF"/>
    <w:rsid w:val="003F5B56"/>
    <w:rsid w:val="003F6DEA"/>
    <w:rsid w:val="00400E5B"/>
    <w:rsid w:val="00400E60"/>
    <w:rsid w:val="0040135D"/>
    <w:rsid w:val="00402108"/>
    <w:rsid w:val="00403399"/>
    <w:rsid w:val="00404C2C"/>
    <w:rsid w:val="00406BF5"/>
    <w:rsid w:val="00407AE7"/>
    <w:rsid w:val="00410AC4"/>
    <w:rsid w:val="004120CF"/>
    <w:rsid w:val="00412F53"/>
    <w:rsid w:val="00416C04"/>
    <w:rsid w:val="00425666"/>
    <w:rsid w:val="00426084"/>
    <w:rsid w:val="0042609A"/>
    <w:rsid w:val="0042751D"/>
    <w:rsid w:val="00430C3E"/>
    <w:rsid w:val="004319EA"/>
    <w:rsid w:val="00433CE7"/>
    <w:rsid w:val="00435918"/>
    <w:rsid w:val="00436BDB"/>
    <w:rsid w:val="00441B7D"/>
    <w:rsid w:val="0044279E"/>
    <w:rsid w:val="004469D5"/>
    <w:rsid w:val="00446D47"/>
    <w:rsid w:val="004514CB"/>
    <w:rsid w:val="00451669"/>
    <w:rsid w:val="00452FDF"/>
    <w:rsid w:val="004539DC"/>
    <w:rsid w:val="00457EF3"/>
    <w:rsid w:val="0046079F"/>
    <w:rsid w:val="004607C3"/>
    <w:rsid w:val="00460BE1"/>
    <w:rsid w:val="00462752"/>
    <w:rsid w:val="0046551C"/>
    <w:rsid w:val="00465D35"/>
    <w:rsid w:val="00465DA5"/>
    <w:rsid w:val="00466CAC"/>
    <w:rsid w:val="00467208"/>
    <w:rsid w:val="00470A3D"/>
    <w:rsid w:val="00470B64"/>
    <w:rsid w:val="00470EA6"/>
    <w:rsid w:val="00471D1D"/>
    <w:rsid w:val="00471FA2"/>
    <w:rsid w:val="004727F0"/>
    <w:rsid w:val="00473194"/>
    <w:rsid w:val="0047449C"/>
    <w:rsid w:val="00483217"/>
    <w:rsid w:val="004839CE"/>
    <w:rsid w:val="00483EFD"/>
    <w:rsid w:val="004845BD"/>
    <w:rsid w:val="00485D04"/>
    <w:rsid w:val="00486210"/>
    <w:rsid w:val="0048792B"/>
    <w:rsid w:val="00491657"/>
    <w:rsid w:val="004924E1"/>
    <w:rsid w:val="0049619F"/>
    <w:rsid w:val="004A091B"/>
    <w:rsid w:val="004A2711"/>
    <w:rsid w:val="004A2CC0"/>
    <w:rsid w:val="004A2F8B"/>
    <w:rsid w:val="004A34BA"/>
    <w:rsid w:val="004A5832"/>
    <w:rsid w:val="004B09A1"/>
    <w:rsid w:val="004B6912"/>
    <w:rsid w:val="004B704F"/>
    <w:rsid w:val="004C0245"/>
    <w:rsid w:val="004C4485"/>
    <w:rsid w:val="004C7A2A"/>
    <w:rsid w:val="004C7B3D"/>
    <w:rsid w:val="004D09F5"/>
    <w:rsid w:val="004D1C02"/>
    <w:rsid w:val="004D1C4A"/>
    <w:rsid w:val="004D27B3"/>
    <w:rsid w:val="004D36BB"/>
    <w:rsid w:val="004D4EE4"/>
    <w:rsid w:val="004D51A6"/>
    <w:rsid w:val="004D5B5D"/>
    <w:rsid w:val="004D5CDC"/>
    <w:rsid w:val="004D63E3"/>
    <w:rsid w:val="004D7246"/>
    <w:rsid w:val="004E0514"/>
    <w:rsid w:val="004E065A"/>
    <w:rsid w:val="004E23BE"/>
    <w:rsid w:val="004E29AF"/>
    <w:rsid w:val="004E4DD3"/>
    <w:rsid w:val="004E686D"/>
    <w:rsid w:val="004E779C"/>
    <w:rsid w:val="004F3FA7"/>
    <w:rsid w:val="004F6A6E"/>
    <w:rsid w:val="004F736A"/>
    <w:rsid w:val="00500EAB"/>
    <w:rsid w:val="00503FDD"/>
    <w:rsid w:val="00505C0C"/>
    <w:rsid w:val="005075CC"/>
    <w:rsid w:val="00510070"/>
    <w:rsid w:val="0051063E"/>
    <w:rsid w:val="00510E3B"/>
    <w:rsid w:val="00510F2B"/>
    <w:rsid w:val="0051120C"/>
    <w:rsid w:val="00511601"/>
    <w:rsid w:val="00511B8E"/>
    <w:rsid w:val="0051231D"/>
    <w:rsid w:val="00513049"/>
    <w:rsid w:val="005130CE"/>
    <w:rsid w:val="005134E5"/>
    <w:rsid w:val="00513F82"/>
    <w:rsid w:val="00514510"/>
    <w:rsid w:val="005167E9"/>
    <w:rsid w:val="00516E9F"/>
    <w:rsid w:val="00522139"/>
    <w:rsid w:val="00522415"/>
    <w:rsid w:val="00522CDC"/>
    <w:rsid w:val="00524867"/>
    <w:rsid w:val="005250FC"/>
    <w:rsid w:val="00526B9D"/>
    <w:rsid w:val="00527878"/>
    <w:rsid w:val="00530591"/>
    <w:rsid w:val="005316D6"/>
    <w:rsid w:val="005320C0"/>
    <w:rsid w:val="00532F03"/>
    <w:rsid w:val="00533D56"/>
    <w:rsid w:val="00534218"/>
    <w:rsid w:val="005346D5"/>
    <w:rsid w:val="00534C93"/>
    <w:rsid w:val="00535D6F"/>
    <w:rsid w:val="00536189"/>
    <w:rsid w:val="005404BC"/>
    <w:rsid w:val="00545EBA"/>
    <w:rsid w:val="00552A2A"/>
    <w:rsid w:val="00553733"/>
    <w:rsid w:val="00554676"/>
    <w:rsid w:val="005575E5"/>
    <w:rsid w:val="005578D6"/>
    <w:rsid w:val="005611DE"/>
    <w:rsid w:val="0056264E"/>
    <w:rsid w:val="005721B0"/>
    <w:rsid w:val="00572EF5"/>
    <w:rsid w:val="00572F0B"/>
    <w:rsid w:val="0058252A"/>
    <w:rsid w:val="00582FD2"/>
    <w:rsid w:val="00583DDB"/>
    <w:rsid w:val="00590290"/>
    <w:rsid w:val="00590F41"/>
    <w:rsid w:val="005910BB"/>
    <w:rsid w:val="00592232"/>
    <w:rsid w:val="005940C3"/>
    <w:rsid w:val="0059438F"/>
    <w:rsid w:val="00594FA3"/>
    <w:rsid w:val="0059566A"/>
    <w:rsid w:val="00596585"/>
    <w:rsid w:val="00596ADA"/>
    <w:rsid w:val="005971C5"/>
    <w:rsid w:val="005975C1"/>
    <w:rsid w:val="005A0267"/>
    <w:rsid w:val="005A0C15"/>
    <w:rsid w:val="005A100C"/>
    <w:rsid w:val="005B0AEB"/>
    <w:rsid w:val="005B522A"/>
    <w:rsid w:val="005B5458"/>
    <w:rsid w:val="005C23EB"/>
    <w:rsid w:val="005C256C"/>
    <w:rsid w:val="005C282D"/>
    <w:rsid w:val="005C309B"/>
    <w:rsid w:val="005C4421"/>
    <w:rsid w:val="005C4A30"/>
    <w:rsid w:val="005D1E07"/>
    <w:rsid w:val="005D3B03"/>
    <w:rsid w:val="005D48AD"/>
    <w:rsid w:val="005E0A72"/>
    <w:rsid w:val="005E0DA3"/>
    <w:rsid w:val="005E2AEA"/>
    <w:rsid w:val="005E3090"/>
    <w:rsid w:val="005E4020"/>
    <w:rsid w:val="005E5C20"/>
    <w:rsid w:val="005E609A"/>
    <w:rsid w:val="005E7942"/>
    <w:rsid w:val="005E7AFD"/>
    <w:rsid w:val="005F14CE"/>
    <w:rsid w:val="005F2AB7"/>
    <w:rsid w:val="00600B47"/>
    <w:rsid w:val="00602404"/>
    <w:rsid w:val="00603AB6"/>
    <w:rsid w:val="00603DF1"/>
    <w:rsid w:val="006058A6"/>
    <w:rsid w:val="006063DF"/>
    <w:rsid w:val="00607EDF"/>
    <w:rsid w:val="00610354"/>
    <w:rsid w:val="00614DD4"/>
    <w:rsid w:val="0061586E"/>
    <w:rsid w:val="0061613E"/>
    <w:rsid w:val="006164E6"/>
    <w:rsid w:val="00616B3F"/>
    <w:rsid w:val="00621E0A"/>
    <w:rsid w:val="006224CB"/>
    <w:rsid w:val="00623102"/>
    <w:rsid w:val="00623384"/>
    <w:rsid w:val="006235E7"/>
    <w:rsid w:val="00625A45"/>
    <w:rsid w:val="0063007F"/>
    <w:rsid w:val="006355F5"/>
    <w:rsid w:val="00641221"/>
    <w:rsid w:val="00642FE3"/>
    <w:rsid w:val="00644801"/>
    <w:rsid w:val="00645D2B"/>
    <w:rsid w:val="00646649"/>
    <w:rsid w:val="0065113F"/>
    <w:rsid w:val="00651592"/>
    <w:rsid w:val="00654528"/>
    <w:rsid w:val="006558CD"/>
    <w:rsid w:val="006609AE"/>
    <w:rsid w:val="00663534"/>
    <w:rsid w:val="0066419C"/>
    <w:rsid w:val="0066695F"/>
    <w:rsid w:val="00667B46"/>
    <w:rsid w:val="00670720"/>
    <w:rsid w:val="00670ABA"/>
    <w:rsid w:val="00672E17"/>
    <w:rsid w:val="0067459A"/>
    <w:rsid w:val="00675065"/>
    <w:rsid w:val="006774BD"/>
    <w:rsid w:val="0068014D"/>
    <w:rsid w:val="0068099C"/>
    <w:rsid w:val="006824D6"/>
    <w:rsid w:val="00690B8A"/>
    <w:rsid w:val="00690F5C"/>
    <w:rsid w:val="006933BA"/>
    <w:rsid w:val="006950CF"/>
    <w:rsid w:val="006960F0"/>
    <w:rsid w:val="00697773"/>
    <w:rsid w:val="006A0B1D"/>
    <w:rsid w:val="006A2DBB"/>
    <w:rsid w:val="006A4DB1"/>
    <w:rsid w:val="006A4E0E"/>
    <w:rsid w:val="006A6906"/>
    <w:rsid w:val="006B0BF0"/>
    <w:rsid w:val="006B0F11"/>
    <w:rsid w:val="006B1CE2"/>
    <w:rsid w:val="006B2B6B"/>
    <w:rsid w:val="006B621A"/>
    <w:rsid w:val="006B64B4"/>
    <w:rsid w:val="006B68A2"/>
    <w:rsid w:val="006B74B7"/>
    <w:rsid w:val="006B7CCE"/>
    <w:rsid w:val="006C174E"/>
    <w:rsid w:val="006C17E1"/>
    <w:rsid w:val="006C1C0C"/>
    <w:rsid w:val="006C27A7"/>
    <w:rsid w:val="006C3046"/>
    <w:rsid w:val="006C4353"/>
    <w:rsid w:val="006C77B8"/>
    <w:rsid w:val="006D34AD"/>
    <w:rsid w:val="006D5A69"/>
    <w:rsid w:val="006D6295"/>
    <w:rsid w:val="006D644F"/>
    <w:rsid w:val="006E0816"/>
    <w:rsid w:val="006E0E27"/>
    <w:rsid w:val="006E12E5"/>
    <w:rsid w:val="006E218F"/>
    <w:rsid w:val="006E2357"/>
    <w:rsid w:val="006E36DF"/>
    <w:rsid w:val="006E395B"/>
    <w:rsid w:val="006E609F"/>
    <w:rsid w:val="006E6515"/>
    <w:rsid w:val="006E78D4"/>
    <w:rsid w:val="006F156B"/>
    <w:rsid w:val="006F1D4D"/>
    <w:rsid w:val="006F2C7F"/>
    <w:rsid w:val="006F441F"/>
    <w:rsid w:val="006F4F43"/>
    <w:rsid w:val="006F61E5"/>
    <w:rsid w:val="006F72F6"/>
    <w:rsid w:val="006F7E38"/>
    <w:rsid w:val="00700171"/>
    <w:rsid w:val="00700704"/>
    <w:rsid w:val="007025E2"/>
    <w:rsid w:val="007036AF"/>
    <w:rsid w:val="0070614B"/>
    <w:rsid w:val="007074B6"/>
    <w:rsid w:val="00710C1C"/>
    <w:rsid w:val="00711BE9"/>
    <w:rsid w:val="00713A6E"/>
    <w:rsid w:val="00713AD5"/>
    <w:rsid w:val="007142C0"/>
    <w:rsid w:val="007155CA"/>
    <w:rsid w:val="00716B31"/>
    <w:rsid w:val="00717A06"/>
    <w:rsid w:val="00717C36"/>
    <w:rsid w:val="00717CAB"/>
    <w:rsid w:val="00720545"/>
    <w:rsid w:val="00720BC1"/>
    <w:rsid w:val="00720D40"/>
    <w:rsid w:val="00722D82"/>
    <w:rsid w:val="007242DD"/>
    <w:rsid w:val="0072540E"/>
    <w:rsid w:val="0072578D"/>
    <w:rsid w:val="00730D97"/>
    <w:rsid w:val="007333B5"/>
    <w:rsid w:val="0073397D"/>
    <w:rsid w:val="007348B8"/>
    <w:rsid w:val="00736033"/>
    <w:rsid w:val="00736F7A"/>
    <w:rsid w:val="00741BA2"/>
    <w:rsid w:val="007423B3"/>
    <w:rsid w:val="007431DB"/>
    <w:rsid w:val="00743A80"/>
    <w:rsid w:val="00744038"/>
    <w:rsid w:val="00744652"/>
    <w:rsid w:val="00747594"/>
    <w:rsid w:val="00753A1E"/>
    <w:rsid w:val="00753B72"/>
    <w:rsid w:val="007551C5"/>
    <w:rsid w:val="00756193"/>
    <w:rsid w:val="00757C51"/>
    <w:rsid w:val="007603B8"/>
    <w:rsid w:val="0076177A"/>
    <w:rsid w:val="007628E3"/>
    <w:rsid w:val="00763499"/>
    <w:rsid w:val="007638DF"/>
    <w:rsid w:val="0076633D"/>
    <w:rsid w:val="00766AB9"/>
    <w:rsid w:val="00766C27"/>
    <w:rsid w:val="00766ED5"/>
    <w:rsid w:val="007706E4"/>
    <w:rsid w:val="00774612"/>
    <w:rsid w:val="007755B0"/>
    <w:rsid w:val="00777086"/>
    <w:rsid w:val="00777CCC"/>
    <w:rsid w:val="007802D0"/>
    <w:rsid w:val="007913A3"/>
    <w:rsid w:val="00791D89"/>
    <w:rsid w:val="00795ABC"/>
    <w:rsid w:val="00797206"/>
    <w:rsid w:val="007A0214"/>
    <w:rsid w:val="007A157C"/>
    <w:rsid w:val="007A2CDF"/>
    <w:rsid w:val="007A41B2"/>
    <w:rsid w:val="007A4E6E"/>
    <w:rsid w:val="007A613C"/>
    <w:rsid w:val="007A62AA"/>
    <w:rsid w:val="007A73CA"/>
    <w:rsid w:val="007A7E0B"/>
    <w:rsid w:val="007B1DD4"/>
    <w:rsid w:val="007B37B4"/>
    <w:rsid w:val="007B48D8"/>
    <w:rsid w:val="007B755A"/>
    <w:rsid w:val="007B7DBB"/>
    <w:rsid w:val="007C153D"/>
    <w:rsid w:val="007C3919"/>
    <w:rsid w:val="007C411D"/>
    <w:rsid w:val="007C4202"/>
    <w:rsid w:val="007C4C64"/>
    <w:rsid w:val="007C52AA"/>
    <w:rsid w:val="007C6A76"/>
    <w:rsid w:val="007C7B3A"/>
    <w:rsid w:val="007D0610"/>
    <w:rsid w:val="007D0BA6"/>
    <w:rsid w:val="007D13C1"/>
    <w:rsid w:val="007D3F28"/>
    <w:rsid w:val="007D45D7"/>
    <w:rsid w:val="007D4FEC"/>
    <w:rsid w:val="007D7CA8"/>
    <w:rsid w:val="007E0997"/>
    <w:rsid w:val="007E18FF"/>
    <w:rsid w:val="007E295A"/>
    <w:rsid w:val="007E29D0"/>
    <w:rsid w:val="007E390E"/>
    <w:rsid w:val="007E4A7D"/>
    <w:rsid w:val="007E583F"/>
    <w:rsid w:val="007E631E"/>
    <w:rsid w:val="007E635E"/>
    <w:rsid w:val="007E7120"/>
    <w:rsid w:val="007E7194"/>
    <w:rsid w:val="007E733C"/>
    <w:rsid w:val="007F132E"/>
    <w:rsid w:val="007F2E64"/>
    <w:rsid w:val="007F50CC"/>
    <w:rsid w:val="007F54D1"/>
    <w:rsid w:val="007F601D"/>
    <w:rsid w:val="007F7652"/>
    <w:rsid w:val="007F78EB"/>
    <w:rsid w:val="00800F4E"/>
    <w:rsid w:val="008029D5"/>
    <w:rsid w:val="00803177"/>
    <w:rsid w:val="008066C9"/>
    <w:rsid w:val="00807312"/>
    <w:rsid w:val="00811503"/>
    <w:rsid w:val="008124C9"/>
    <w:rsid w:val="00813848"/>
    <w:rsid w:val="0081745A"/>
    <w:rsid w:val="00817E90"/>
    <w:rsid w:val="0082026C"/>
    <w:rsid w:val="008228DF"/>
    <w:rsid w:val="0082396B"/>
    <w:rsid w:val="00823BD9"/>
    <w:rsid w:val="008241DC"/>
    <w:rsid w:val="00834660"/>
    <w:rsid w:val="00841077"/>
    <w:rsid w:val="00841399"/>
    <w:rsid w:val="008445A5"/>
    <w:rsid w:val="008453EB"/>
    <w:rsid w:val="008479DE"/>
    <w:rsid w:val="00847D63"/>
    <w:rsid w:val="00850A4F"/>
    <w:rsid w:val="00851888"/>
    <w:rsid w:val="00860AF0"/>
    <w:rsid w:val="00861091"/>
    <w:rsid w:val="008620ED"/>
    <w:rsid w:val="008637B7"/>
    <w:rsid w:val="00863EAC"/>
    <w:rsid w:val="008646AE"/>
    <w:rsid w:val="008701F5"/>
    <w:rsid w:val="008710B1"/>
    <w:rsid w:val="008710F3"/>
    <w:rsid w:val="008728E1"/>
    <w:rsid w:val="00874386"/>
    <w:rsid w:val="00875FD4"/>
    <w:rsid w:val="0087743D"/>
    <w:rsid w:val="00877EA6"/>
    <w:rsid w:val="00884398"/>
    <w:rsid w:val="0088623C"/>
    <w:rsid w:val="00887658"/>
    <w:rsid w:val="0088793C"/>
    <w:rsid w:val="00894931"/>
    <w:rsid w:val="008958BA"/>
    <w:rsid w:val="008969C6"/>
    <w:rsid w:val="008976B1"/>
    <w:rsid w:val="00897885"/>
    <w:rsid w:val="00897F26"/>
    <w:rsid w:val="008A1116"/>
    <w:rsid w:val="008A160A"/>
    <w:rsid w:val="008A1A48"/>
    <w:rsid w:val="008A3940"/>
    <w:rsid w:val="008A4311"/>
    <w:rsid w:val="008B08E6"/>
    <w:rsid w:val="008B16FC"/>
    <w:rsid w:val="008B3095"/>
    <w:rsid w:val="008B321E"/>
    <w:rsid w:val="008B62BD"/>
    <w:rsid w:val="008B6C10"/>
    <w:rsid w:val="008C0E9B"/>
    <w:rsid w:val="008C4FD7"/>
    <w:rsid w:val="008C5A10"/>
    <w:rsid w:val="008C5EF9"/>
    <w:rsid w:val="008C5F3E"/>
    <w:rsid w:val="008C674F"/>
    <w:rsid w:val="008C6946"/>
    <w:rsid w:val="008C745C"/>
    <w:rsid w:val="008C748C"/>
    <w:rsid w:val="008C7D67"/>
    <w:rsid w:val="008D1164"/>
    <w:rsid w:val="008D2EAF"/>
    <w:rsid w:val="008D3C3D"/>
    <w:rsid w:val="008D4CE0"/>
    <w:rsid w:val="008D63F0"/>
    <w:rsid w:val="008E0771"/>
    <w:rsid w:val="008E1836"/>
    <w:rsid w:val="008E1A73"/>
    <w:rsid w:val="008E2829"/>
    <w:rsid w:val="008E2B0D"/>
    <w:rsid w:val="008E31C0"/>
    <w:rsid w:val="008E3905"/>
    <w:rsid w:val="008E7E28"/>
    <w:rsid w:val="008F1239"/>
    <w:rsid w:val="008F389B"/>
    <w:rsid w:val="008F4039"/>
    <w:rsid w:val="008F465A"/>
    <w:rsid w:val="008F46E6"/>
    <w:rsid w:val="008F6AF5"/>
    <w:rsid w:val="008F739B"/>
    <w:rsid w:val="008F7B2C"/>
    <w:rsid w:val="00900C6A"/>
    <w:rsid w:val="0090493C"/>
    <w:rsid w:val="00905D1A"/>
    <w:rsid w:val="00907206"/>
    <w:rsid w:val="00907E70"/>
    <w:rsid w:val="00910CD6"/>
    <w:rsid w:val="00912986"/>
    <w:rsid w:val="009156D8"/>
    <w:rsid w:val="00921BD4"/>
    <w:rsid w:val="00922B0A"/>
    <w:rsid w:val="0092621D"/>
    <w:rsid w:val="0092719A"/>
    <w:rsid w:val="00930D8A"/>
    <w:rsid w:val="009322AA"/>
    <w:rsid w:val="009322EC"/>
    <w:rsid w:val="009324CF"/>
    <w:rsid w:val="0093331C"/>
    <w:rsid w:val="009401ED"/>
    <w:rsid w:val="0094316B"/>
    <w:rsid w:val="00943A46"/>
    <w:rsid w:val="0094456B"/>
    <w:rsid w:val="0094466E"/>
    <w:rsid w:val="009457DA"/>
    <w:rsid w:val="009465F8"/>
    <w:rsid w:val="00951255"/>
    <w:rsid w:val="00954030"/>
    <w:rsid w:val="00954BF6"/>
    <w:rsid w:val="00957044"/>
    <w:rsid w:val="0096127B"/>
    <w:rsid w:val="009659F6"/>
    <w:rsid w:val="00965B70"/>
    <w:rsid w:val="00966043"/>
    <w:rsid w:val="00971467"/>
    <w:rsid w:val="0097305E"/>
    <w:rsid w:val="0097426B"/>
    <w:rsid w:val="00974E06"/>
    <w:rsid w:val="00981470"/>
    <w:rsid w:val="00981ECE"/>
    <w:rsid w:val="009824CF"/>
    <w:rsid w:val="00983357"/>
    <w:rsid w:val="00983D43"/>
    <w:rsid w:val="00990313"/>
    <w:rsid w:val="00990DE9"/>
    <w:rsid w:val="00992682"/>
    <w:rsid w:val="00992C5E"/>
    <w:rsid w:val="00992D73"/>
    <w:rsid w:val="009977FC"/>
    <w:rsid w:val="009A14EE"/>
    <w:rsid w:val="009A3728"/>
    <w:rsid w:val="009A3791"/>
    <w:rsid w:val="009A3AB8"/>
    <w:rsid w:val="009A4173"/>
    <w:rsid w:val="009A4ED3"/>
    <w:rsid w:val="009A533E"/>
    <w:rsid w:val="009A7F9F"/>
    <w:rsid w:val="009B010B"/>
    <w:rsid w:val="009B0A64"/>
    <w:rsid w:val="009B3C71"/>
    <w:rsid w:val="009B475D"/>
    <w:rsid w:val="009B6F3A"/>
    <w:rsid w:val="009B73FE"/>
    <w:rsid w:val="009B768A"/>
    <w:rsid w:val="009B77F5"/>
    <w:rsid w:val="009C00F7"/>
    <w:rsid w:val="009C35C1"/>
    <w:rsid w:val="009C4964"/>
    <w:rsid w:val="009C64E3"/>
    <w:rsid w:val="009C706A"/>
    <w:rsid w:val="009C78B9"/>
    <w:rsid w:val="009D02FC"/>
    <w:rsid w:val="009D0872"/>
    <w:rsid w:val="009D0A00"/>
    <w:rsid w:val="009D1FAA"/>
    <w:rsid w:val="009D28D4"/>
    <w:rsid w:val="009D56EF"/>
    <w:rsid w:val="009D694E"/>
    <w:rsid w:val="009D7375"/>
    <w:rsid w:val="009E07AF"/>
    <w:rsid w:val="009E6DEA"/>
    <w:rsid w:val="009F1756"/>
    <w:rsid w:val="009F1C9D"/>
    <w:rsid w:val="009F307D"/>
    <w:rsid w:val="009F3B68"/>
    <w:rsid w:val="009F4CC0"/>
    <w:rsid w:val="00A0077C"/>
    <w:rsid w:val="00A0158B"/>
    <w:rsid w:val="00A03051"/>
    <w:rsid w:val="00A06539"/>
    <w:rsid w:val="00A11886"/>
    <w:rsid w:val="00A130F3"/>
    <w:rsid w:val="00A155F8"/>
    <w:rsid w:val="00A15B34"/>
    <w:rsid w:val="00A15EA5"/>
    <w:rsid w:val="00A17849"/>
    <w:rsid w:val="00A22A4B"/>
    <w:rsid w:val="00A2387E"/>
    <w:rsid w:val="00A24E66"/>
    <w:rsid w:val="00A2513A"/>
    <w:rsid w:val="00A25B3C"/>
    <w:rsid w:val="00A269D8"/>
    <w:rsid w:val="00A27C66"/>
    <w:rsid w:val="00A30CF3"/>
    <w:rsid w:val="00A321F6"/>
    <w:rsid w:val="00A34303"/>
    <w:rsid w:val="00A343F6"/>
    <w:rsid w:val="00A3669B"/>
    <w:rsid w:val="00A3758E"/>
    <w:rsid w:val="00A417E3"/>
    <w:rsid w:val="00A432D5"/>
    <w:rsid w:val="00A4383B"/>
    <w:rsid w:val="00A43E44"/>
    <w:rsid w:val="00A462B3"/>
    <w:rsid w:val="00A46D54"/>
    <w:rsid w:val="00A46D89"/>
    <w:rsid w:val="00A50988"/>
    <w:rsid w:val="00A5201F"/>
    <w:rsid w:val="00A52A74"/>
    <w:rsid w:val="00A54F10"/>
    <w:rsid w:val="00A554F0"/>
    <w:rsid w:val="00A559EF"/>
    <w:rsid w:val="00A55B46"/>
    <w:rsid w:val="00A57571"/>
    <w:rsid w:val="00A606CB"/>
    <w:rsid w:val="00A61DFE"/>
    <w:rsid w:val="00A631B6"/>
    <w:rsid w:val="00A70B4A"/>
    <w:rsid w:val="00A7220B"/>
    <w:rsid w:val="00A74938"/>
    <w:rsid w:val="00A7740F"/>
    <w:rsid w:val="00A77573"/>
    <w:rsid w:val="00A77732"/>
    <w:rsid w:val="00A802BB"/>
    <w:rsid w:val="00A81ADF"/>
    <w:rsid w:val="00A81C73"/>
    <w:rsid w:val="00A82156"/>
    <w:rsid w:val="00A8219D"/>
    <w:rsid w:val="00A831AD"/>
    <w:rsid w:val="00A832C8"/>
    <w:rsid w:val="00A835F5"/>
    <w:rsid w:val="00A86181"/>
    <w:rsid w:val="00A91E50"/>
    <w:rsid w:val="00A92C0B"/>
    <w:rsid w:val="00A94919"/>
    <w:rsid w:val="00A97A42"/>
    <w:rsid w:val="00AA059E"/>
    <w:rsid w:val="00AA0C93"/>
    <w:rsid w:val="00AA120F"/>
    <w:rsid w:val="00AA2805"/>
    <w:rsid w:val="00AA3E14"/>
    <w:rsid w:val="00AA5695"/>
    <w:rsid w:val="00AB144A"/>
    <w:rsid w:val="00AB2424"/>
    <w:rsid w:val="00AB3812"/>
    <w:rsid w:val="00AB3E13"/>
    <w:rsid w:val="00AB4B5F"/>
    <w:rsid w:val="00AB564A"/>
    <w:rsid w:val="00AC163D"/>
    <w:rsid w:val="00AC202B"/>
    <w:rsid w:val="00AC2422"/>
    <w:rsid w:val="00AC2648"/>
    <w:rsid w:val="00AC2A19"/>
    <w:rsid w:val="00AC57AC"/>
    <w:rsid w:val="00AC60EB"/>
    <w:rsid w:val="00AC6EF8"/>
    <w:rsid w:val="00AC7197"/>
    <w:rsid w:val="00AD0A7B"/>
    <w:rsid w:val="00AD572B"/>
    <w:rsid w:val="00AE1BB1"/>
    <w:rsid w:val="00AE4576"/>
    <w:rsid w:val="00AE741F"/>
    <w:rsid w:val="00AE7A31"/>
    <w:rsid w:val="00AF0367"/>
    <w:rsid w:val="00AF1674"/>
    <w:rsid w:val="00AF22E9"/>
    <w:rsid w:val="00AF24D0"/>
    <w:rsid w:val="00AF2648"/>
    <w:rsid w:val="00AF32B0"/>
    <w:rsid w:val="00AF4BDD"/>
    <w:rsid w:val="00AF53CA"/>
    <w:rsid w:val="00AF5415"/>
    <w:rsid w:val="00AF62D3"/>
    <w:rsid w:val="00AF6A32"/>
    <w:rsid w:val="00AF7877"/>
    <w:rsid w:val="00AF79E8"/>
    <w:rsid w:val="00B01A3E"/>
    <w:rsid w:val="00B03002"/>
    <w:rsid w:val="00B040AB"/>
    <w:rsid w:val="00B043CF"/>
    <w:rsid w:val="00B104D8"/>
    <w:rsid w:val="00B10D28"/>
    <w:rsid w:val="00B12A11"/>
    <w:rsid w:val="00B15CBE"/>
    <w:rsid w:val="00B2077A"/>
    <w:rsid w:val="00B30EF4"/>
    <w:rsid w:val="00B3141D"/>
    <w:rsid w:val="00B3388F"/>
    <w:rsid w:val="00B374D8"/>
    <w:rsid w:val="00B377CB"/>
    <w:rsid w:val="00B37B0E"/>
    <w:rsid w:val="00B450BE"/>
    <w:rsid w:val="00B544CE"/>
    <w:rsid w:val="00B55049"/>
    <w:rsid w:val="00B55716"/>
    <w:rsid w:val="00B56502"/>
    <w:rsid w:val="00B57FBF"/>
    <w:rsid w:val="00B60B55"/>
    <w:rsid w:val="00B611E0"/>
    <w:rsid w:val="00B62BC8"/>
    <w:rsid w:val="00B62C73"/>
    <w:rsid w:val="00B62ED7"/>
    <w:rsid w:val="00B630DB"/>
    <w:rsid w:val="00B64C3D"/>
    <w:rsid w:val="00B65275"/>
    <w:rsid w:val="00B71671"/>
    <w:rsid w:val="00B73635"/>
    <w:rsid w:val="00B74109"/>
    <w:rsid w:val="00B767D5"/>
    <w:rsid w:val="00B76D24"/>
    <w:rsid w:val="00B8135F"/>
    <w:rsid w:val="00B817B0"/>
    <w:rsid w:val="00B8330B"/>
    <w:rsid w:val="00B857C7"/>
    <w:rsid w:val="00B86F74"/>
    <w:rsid w:val="00B9003F"/>
    <w:rsid w:val="00B906B9"/>
    <w:rsid w:val="00B924B2"/>
    <w:rsid w:val="00B93B43"/>
    <w:rsid w:val="00B95255"/>
    <w:rsid w:val="00B95C3B"/>
    <w:rsid w:val="00B9777F"/>
    <w:rsid w:val="00B97AC5"/>
    <w:rsid w:val="00BA275F"/>
    <w:rsid w:val="00BA3717"/>
    <w:rsid w:val="00BA4885"/>
    <w:rsid w:val="00BA509E"/>
    <w:rsid w:val="00BB1629"/>
    <w:rsid w:val="00BB429D"/>
    <w:rsid w:val="00BB5302"/>
    <w:rsid w:val="00BB7047"/>
    <w:rsid w:val="00BB741E"/>
    <w:rsid w:val="00BC024D"/>
    <w:rsid w:val="00BC07E9"/>
    <w:rsid w:val="00BC199F"/>
    <w:rsid w:val="00BC2C4C"/>
    <w:rsid w:val="00BC2CD3"/>
    <w:rsid w:val="00BC5859"/>
    <w:rsid w:val="00BD24FC"/>
    <w:rsid w:val="00BD36D7"/>
    <w:rsid w:val="00BD371D"/>
    <w:rsid w:val="00BD4387"/>
    <w:rsid w:val="00BD63F5"/>
    <w:rsid w:val="00BD66FC"/>
    <w:rsid w:val="00BD7831"/>
    <w:rsid w:val="00BE0C52"/>
    <w:rsid w:val="00BE0F13"/>
    <w:rsid w:val="00BE2260"/>
    <w:rsid w:val="00BE5D71"/>
    <w:rsid w:val="00BE791B"/>
    <w:rsid w:val="00BF280F"/>
    <w:rsid w:val="00BF2859"/>
    <w:rsid w:val="00BF4E8F"/>
    <w:rsid w:val="00BF614E"/>
    <w:rsid w:val="00C01932"/>
    <w:rsid w:val="00C02B6F"/>
    <w:rsid w:val="00C05754"/>
    <w:rsid w:val="00C05A6A"/>
    <w:rsid w:val="00C06D75"/>
    <w:rsid w:val="00C06EEB"/>
    <w:rsid w:val="00C10306"/>
    <w:rsid w:val="00C1035F"/>
    <w:rsid w:val="00C11A2E"/>
    <w:rsid w:val="00C121AF"/>
    <w:rsid w:val="00C17037"/>
    <w:rsid w:val="00C17195"/>
    <w:rsid w:val="00C176C5"/>
    <w:rsid w:val="00C23F88"/>
    <w:rsid w:val="00C26527"/>
    <w:rsid w:val="00C27F17"/>
    <w:rsid w:val="00C33C1B"/>
    <w:rsid w:val="00C4047D"/>
    <w:rsid w:val="00C42156"/>
    <w:rsid w:val="00C43A28"/>
    <w:rsid w:val="00C476A8"/>
    <w:rsid w:val="00C51DB1"/>
    <w:rsid w:val="00C555BA"/>
    <w:rsid w:val="00C56DF6"/>
    <w:rsid w:val="00C601A3"/>
    <w:rsid w:val="00C60630"/>
    <w:rsid w:val="00C60CAE"/>
    <w:rsid w:val="00C61119"/>
    <w:rsid w:val="00C6225D"/>
    <w:rsid w:val="00C63C06"/>
    <w:rsid w:val="00C661B3"/>
    <w:rsid w:val="00C6701F"/>
    <w:rsid w:val="00C72B02"/>
    <w:rsid w:val="00C73DD8"/>
    <w:rsid w:val="00C74986"/>
    <w:rsid w:val="00C7530A"/>
    <w:rsid w:val="00C76714"/>
    <w:rsid w:val="00C86837"/>
    <w:rsid w:val="00C86D08"/>
    <w:rsid w:val="00C87CCD"/>
    <w:rsid w:val="00C90073"/>
    <w:rsid w:val="00C907EA"/>
    <w:rsid w:val="00C92E8A"/>
    <w:rsid w:val="00C93528"/>
    <w:rsid w:val="00C93E73"/>
    <w:rsid w:val="00C952BE"/>
    <w:rsid w:val="00CA0218"/>
    <w:rsid w:val="00CA0715"/>
    <w:rsid w:val="00CA0F54"/>
    <w:rsid w:val="00CA2792"/>
    <w:rsid w:val="00CA298C"/>
    <w:rsid w:val="00CA2BA7"/>
    <w:rsid w:val="00CA48D9"/>
    <w:rsid w:val="00CA6852"/>
    <w:rsid w:val="00CA6CCC"/>
    <w:rsid w:val="00CA7B50"/>
    <w:rsid w:val="00CB342F"/>
    <w:rsid w:val="00CB3D34"/>
    <w:rsid w:val="00CB4461"/>
    <w:rsid w:val="00CB44AB"/>
    <w:rsid w:val="00CB6896"/>
    <w:rsid w:val="00CB7FFA"/>
    <w:rsid w:val="00CC2243"/>
    <w:rsid w:val="00CC2CC6"/>
    <w:rsid w:val="00CC362E"/>
    <w:rsid w:val="00CC3C9E"/>
    <w:rsid w:val="00CC5929"/>
    <w:rsid w:val="00CC5F09"/>
    <w:rsid w:val="00CC6E3F"/>
    <w:rsid w:val="00CC771B"/>
    <w:rsid w:val="00CC79CB"/>
    <w:rsid w:val="00CD044F"/>
    <w:rsid w:val="00CD04EE"/>
    <w:rsid w:val="00CD0B20"/>
    <w:rsid w:val="00CD1682"/>
    <w:rsid w:val="00CD3CB8"/>
    <w:rsid w:val="00CD439D"/>
    <w:rsid w:val="00CD6A34"/>
    <w:rsid w:val="00CD6DD4"/>
    <w:rsid w:val="00CE00FA"/>
    <w:rsid w:val="00CE16FB"/>
    <w:rsid w:val="00CE1DEF"/>
    <w:rsid w:val="00CE28D2"/>
    <w:rsid w:val="00CE3280"/>
    <w:rsid w:val="00CE64F5"/>
    <w:rsid w:val="00CE6690"/>
    <w:rsid w:val="00CE6856"/>
    <w:rsid w:val="00CE6E97"/>
    <w:rsid w:val="00CF075B"/>
    <w:rsid w:val="00CF15A2"/>
    <w:rsid w:val="00CF1AAD"/>
    <w:rsid w:val="00CF4267"/>
    <w:rsid w:val="00CF4E6B"/>
    <w:rsid w:val="00CF4F5A"/>
    <w:rsid w:val="00CF5744"/>
    <w:rsid w:val="00CF6971"/>
    <w:rsid w:val="00CF6E82"/>
    <w:rsid w:val="00D000CB"/>
    <w:rsid w:val="00D02D8F"/>
    <w:rsid w:val="00D107AB"/>
    <w:rsid w:val="00D1723B"/>
    <w:rsid w:val="00D21311"/>
    <w:rsid w:val="00D21574"/>
    <w:rsid w:val="00D228F4"/>
    <w:rsid w:val="00D22AEE"/>
    <w:rsid w:val="00D237E5"/>
    <w:rsid w:val="00D23E84"/>
    <w:rsid w:val="00D2478D"/>
    <w:rsid w:val="00D306F5"/>
    <w:rsid w:val="00D32985"/>
    <w:rsid w:val="00D33597"/>
    <w:rsid w:val="00D33DC3"/>
    <w:rsid w:val="00D3489B"/>
    <w:rsid w:val="00D34C1D"/>
    <w:rsid w:val="00D366CB"/>
    <w:rsid w:val="00D36CC8"/>
    <w:rsid w:val="00D3706B"/>
    <w:rsid w:val="00D43568"/>
    <w:rsid w:val="00D43FF0"/>
    <w:rsid w:val="00D44337"/>
    <w:rsid w:val="00D46BCF"/>
    <w:rsid w:val="00D46F26"/>
    <w:rsid w:val="00D47BA5"/>
    <w:rsid w:val="00D47DC6"/>
    <w:rsid w:val="00D50717"/>
    <w:rsid w:val="00D52638"/>
    <w:rsid w:val="00D55D54"/>
    <w:rsid w:val="00D564F0"/>
    <w:rsid w:val="00D575BC"/>
    <w:rsid w:val="00D57726"/>
    <w:rsid w:val="00D63761"/>
    <w:rsid w:val="00D77FFA"/>
    <w:rsid w:val="00D80110"/>
    <w:rsid w:val="00D802C3"/>
    <w:rsid w:val="00D81104"/>
    <w:rsid w:val="00D81E19"/>
    <w:rsid w:val="00D83F3B"/>
    <w:rsid w:val="00D84A78"/>
    <w:rsid w:val="00D859AB"/>
    <w:rsid w:val="00D90878"/>
    <w:rsid w:val="00D91542"/>
    <w:rsid w:val="00D91C58"/>
    <w:rsid w:val="00D9286C"/>
    <w:rsid w:val="00D931D0"/>
    <w:rsid w:val="00D93A9A"/>
    <w:rsid w:val="00D9714C"/>
    <w:rsid w:val="00D9742B"/>
    <w:rsid w:val="00DA110E"/>
    <w:rsid w:val="00DA114A"/>
    <w:rsid w:val="00DA16F1"/>
    <w:rsid w:val="00DA322B"/>
    <w:rsid w:val="00DA3F31"/>
    <w:rsid w:val="00DA6227"/>
    <w:rsid w:val="00DA6A80"/>
    <w:rsid w:val="00DB0260"/>
    <w:rsid w:val="00DB233A"/>
    <w:rsid w:val="00DB2589"/>
    <w:rsid w:val="00DB4846"/>
    <w:rsid w:val="00DB4CE4"/>
    <w:rsid w:val="00DB5321"/>
    <w:rsid w:val="00DB54C8"/>
    <w:rsid w:val="00DB58AA"/>
    <w:rsid w:val="00DB5BF1"/>
    <w:rsid w:val="00DC126C"/>
    <w:rsid w:val="00DC2071"/>
    <w:rsid w:val="00DC2291"/>
    <w:rsid w:val="00DC2BCD"/>
    <w:rsid w:val="00DC3D1D"/>
    <w:rsid w:val="00DC6F9E"/>
    <w:rsid w:val="00DD1712"/>
    <w:rsid w:val="00DD5D07"/>
    <w:rsid w:val="00DD5EFA"/>
    <w:rsid w:val="00DD6D2D"/>
    <w:rsid w:val="00DE0E1B"/>
    <w:rsid w:val="00DE10C7"/>
    <w:rsid w:val="00DE1228"/>
    <w:rsid w:val="00DE1EBA"/>
    <w:rsid w:val="00DE27F5"/>
    <w:rsid w:val="00DE355E"/>
    <w:rsid w:val="00DE5928"/>
    <w:rsid w:val="00DF103C"/>
    <w:rsid w:val="00DF26CE"/>
    <w:rsid w:val="00DF6AED"/>
    <w:rsid w:val="00E02215"/>
    <w:rsid w:val="00E03659"/>
    <w:rsid w:val="00E042BF"/>
    <w:rsid w:val="00E05BAC"/>
    <w:rsid w:val="00E10595"/>
    <w:rsid w:val="00E1062B"/>
    <w:rsid w:val="00E10BDF"/>
    <w:rsid w:val="00E11657"/>
    <w:rsid w:val="00E125EF"/>
    <w:rsid w:val="00E12934"/>
    <w:rsid w:val="00E1311E"/>
    <w:rsid w:val="00E13F54"/>
    <w:rsid w:val="00E141B0"/>
    <w:rsid w:val="00E1658A"/>
    <w:rsid w:val="00E17028"/>
    <w:rsid w:val="00E1784D"/>
    <w:rsid w:val="00E205C4"/>
    <w:rsid w:val="00E20C82"/>
    <w:rsid w:val="00E21551"/>
    <w:rsid w:val="00E259C6"/>
    <w:rsid w:val="00E30B02"/>
    <w:rsid w:val="00E30DF6"/>
    <w:rsid w:val="00E30FF7"/>
    <w:rsid w:val="00E315D0"/>
    <w:rsid w:val="00E33CEF"/>
    <w:rsid w:val="00E344BC"/>
    <w:rsid w:val="00E35FFA"/>
    <w:rsid w:val="00E36816"/>
    <w:rsid w:val="00E371CA"/>
    <w:rsid w:val="00E372D8"/>
    <w:rsid w:val="00E377BC"/>
    <w:rsid w:val="00E40983"/>
    <w:rsid w:val="00E41563"/>
    <w:rsid w:val="00E430A4"/>
    <w:rsid w:val="00E435E3"/>
    <w:rsid w:val="00E44EB8"/>
    <w:rsid w:val="00E450EF"/>
    <w:rsid w:val="00E46B36"/>
    <w:rsid w:val="00E4799F"/>
    <w:rsid w:val="00E47A36"/>
    <w:rsid w:val="00E50A97"/>
    <w:rsid w:val="00E54AB4"/>
    <w:rsid w:val="00E56352"/>
    <w:rsid w:val="00E57486"/>
    <w:rsid w:val="00E57F7B"/>
    <w:rsid w:val="00E616DF"/>
    <w:rsid w:val="00E61CFC"/>
    <w:rsid w:val="00E628CD"/>
    <w:rsid w:val="00E7106B"/>
    <w:rsid w:val="00E71E48"/>
    <w:rsid w:val="00E7250E"/>
    <w:rsid w:val="00E802EF"/>
    <w:rsid w:val="00E81F68"/>
    <w:rsid w:val="00E85507"/>
    <w:rsid w:val="00E87057"/>
    <w:rsid w:val="00E871C1"/>
    <w:rsid w:val="00E8732F"/>
    <w:rsid w:val="00E87DF7"/>
    <w:rsid w:val="00E90D6B"/>
    <w:rsid w:val="00E92530"/>
    <w:rsid w:val="00E94614"/>
    <w:rsid w:val="00E94698"/>
    <w:rsid w:val="00E94DE9"/>
    <w:rsid w:val="00E961E4"/>
    <w:rsid w:val="00E9643D"/>
    <w:rsid w:val="00E97BD6"/>
    <w:rsid w:val="00EA033B"/>
    <w:rsid w:val="00EA4526"/>
    <w:rsid w:val="00EA5B39"/>
    <w:rsid w:val="00EA5D9F"/>
    <w:rsid w:val="00EA6027"/>
    <w:rsid w:val="00EA7432"/>
    <w:rsid w:val="00EA7543"/>
    <w:rsid w:val="00EB1307"/>
    <w:rsid w:val="00EB27DF"/>
    <w:rsid w:val="00EB434A"/>
    <w:rsid w:val="00EB458C"/>
    <w:rsid w:val="00EB7751"/>
    <w:rsid w:val="00EC1F29"/>
    <w:rsid w:val="00EC20D7"/>
    <w:rsid w:val="00EC2357"/>
    <w:rsid w:val="00EC3953"/>
    <w:rsid w:val="00EC52F7"/>
    <w:rsid w:val="00EC565C"/>
    <w:rsid w:val="00EC5883"/>
    <w:rsid w:val="00EC60B5"/>
    <w:rsid w:val="00EC63DE"/>
    <w:rsid w:val="00ED084A"/>
    <w:rsid w:val="00ED1539"/>
    <w:rsid w:val="00ED43D8"/>
    <w:rsid w:val="00ED46C0"/>
    <w:rsid w:val="00ED632D"/>
    <w:rsid w:val="00ED7821"/>
    <w:rsid w:val="00EE0C18"/>
    <w:rsid w:val="00EE1AA9"/>
    <w:rsid w:val="00EE1C69"/>
    <w:rsid w:val="00EE4C6D"/>
    <w:rsid w:val="00EE7322"/>
    <w:rsid w:val="00EF1F2C"/>
    <w:rsid w:val="00EF2F04"/>
    <w:rsid w:val="00EF5242"/>
    <w:rsid w:val="00EF542E"/>
    <w:rsid w:val="00EF5785"/>
    <w:rsid w:val="00EF69AF"/>
    <w:rsid w:val="00F020F2"/>
    <w:rsid w:val="00F02532"/>
    <w:rsid w:val="00F03E71"/>
    <w:rsid w:val="00F03E7E"/>
    <w:rsid w:val="00F046F6"/>
    <w:rsid w:val="00F055A2"/>
    <w:rsid w:val="00F0770C"/>
    <w:rsid w:val="00F15577"/>
    <w:rsid w:val="00F2086A"/>
    <w:rsid w:val="00F20FCF"/>
    <w:rsid w:val="00F221CD"/>
    <w:rsid w:val="00F22350"/>
    <w:rsid w:val="00F24BDF"/>
    <w:rsid w:val="00F24F1D"/>
    <w:rsid w:val="00F26246"/>
    <w:rsid w:val="00F272DF"/>
    <w:rsid w:val="00F31740"/>
    <w:rsid w:val="00F318AD"/>
    <w:rsid w:val="00F33C5F"/>
    <w:rsid w:val="00F33D85"/>
    <w:rsid w:val="00F35B50"/>
    <w:rsid w:val="00F35C74"/>
    <w:rsid w:val="00F36545"/>
    <w:rsid w:val="00F36BF1"/>
    <w:rsid w:val="00F36E80"/>
    <w:rsid w:val="00F36F8E"/>
    <w:rsid w:val="00F4042D"/>
    <w:rsid w:val="00F44A4A"/>
    <w:rsid w:val="00F45402"/>
    <w:rsid w:val="00F52FAF"/>
    <w:rsid w:val="00F56C36"/>
    <w:rsid w:val="00F619C3"/>
    <w:rsid w:val="00F61B79"/>
    <w:rsid w:val="00F6298A"/>
    <w:rsid w:val="00F62A49"/>
    <w:rsid w:val="00F6554B"/>
    <w:rsid w:val="00F70710"/>
    <w:rsid w:val="00F726CF"/>
    <w:rsid w:val="00F72C4B"/>
    <w:rsid w:val="00F73B40"/>
    <w:rsid w:val="00F761C3"/>
    <w:rsid w:val="00F7667C"/>
    <w:rsid w:val="00F80868"/>
    <w:rsid w:val="00F80A13"/>
    <w:rsid w:val="00F826EB"/>
    <w:rsid w:val="00F83810"/>
    <w:rsid w:val="00F8413A"/>
    <w:rsid w:val="00F87ADA"/>
    <w:rsid w:val="00F923A2"/>
    <w:rsid w:val="00F94939"/>
    <w:rsid w:val="00F94DEE"/>
    <w:rsid w:val="00F96135"/>
    <w:rsid w:val="00FA20E8"/>
    <w:rsid w:val="00FA4A12"/>
    <w:rsid w:val="00FA5F05"/>
    <w:rsid w:val="00FA6BC0"/>
    <w:rsid w:val="00FB2431"/>
    <w:rsid w:val="00FB315C"/>
    <w:rsid w:val="00FB4F80"/>
    <w:rsid w:val="00FC0B30"/>
    <w:rsid w:val="00FC1FF2"/>
    <w:rsid w:val="00FC3D01"/>
    <w:rsid w:val="00FC5DBB"/>
    <w:rsid w:val="00FC6B5B"/>
    <w:rsid w:val="00FD0221"/>
    <w:rsid w:val="00FD105F"/>
    <w:rsid w:val="00FD1A84"/>
    <w:rsid w:val="00FD46BF"/>
    <w:rsid w:val="00FD4F51"/>
    <w:rsid w:val="00FE3C07"/>
    <w:rsid w:val="00FE3F01"/>
    <w:rsid w:val="00FE42E3"/>
    <w:rsid w:val="00FF60A3"/>
    <w:rsid w:val="00FF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92FC94C"/>
  <w15:docId w15:val="{B85D4212-1C83-4BC2-BCF9-02046A24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qFormat/>
    <w:rsid w:val="00510070"/>
    <w:pPr>
      <w:spacing w:before="100" w:beforeAutospacing="1" w:after="100" w:afterAutospacing="1"/>
      <w:outlineLvl w:val="2"/>
    </w:pPr>
    <w:rPr>
      <w:rFonts w:ascii="Arial" w:hAnsi="Arial" w:cs="Arial"/>
      <w:b/>
      <w:bCs/>
      <w:color w:val="555555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10070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styleId="Forte">
    <w:name w:val="Strong"/>
    <w:qFormat/>
    <w:rsid w:val="00510070"/>
    <w:rPr>
      <w:b/>
      <w:bCs/>
    </w:rPr>
  </w:style>
  <w:style w:type="paragraph" w:styleId="Textodebalo">
    <w:name w:val="Balloon Text"/>
    <w:basedOn w:val="Normal"/>
    <w:link w:val="TextodebaloChar"/>
    <w:rsid w:val="00F2086A"/>
    <w:rPr>
      <w:rFonts w:ascii="Segoe UI" w:hAnsi="Segoe UI"/>
      <w:sz w:val="18"/>
      <w:szCs w:val="18"/>
    </w:rPr>
  </w:style>
  <w:style w:type="character" w:customStyle="1" w:styleId="TextodebaloChar">
    <w:name w:val="Texto de balão Char"/>
    <w:link w:val="Textodebalo"/>
    <w:rsid w:val="00F2086A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rsid w:val="0028329F"/>
    <w:pPr>
      <w:spacing w:line="360" w:lineRule="auto"/>
      <w:jc w:val="both"/>
    </w:pPr>
    <w:rPr>
      <w:szCs w:val="20"/>
    </w:rPr>
  </w:style>
  <w:style w:type="character" w:customStyle="1" w:styleId="CorpodetextoChar">
    <w:name w:val="Corpo de texto Char"/>
    <w:link w:val="Corpodetexto"/>
    <w:rsid w:val="0028329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4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05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2415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espachante%20Uni&#227;o\Requerimento%202&#170;%20VIA%20%20com%20COMUNICADO%202&#170;%20VI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7EAA5-C95D-49FF-AF6F-CAC54B16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Requerimento 2ª VIA  com COMUNICADO 2ª VIA</Template>
  <TotalTime>2</TotalTime>
  <Pages>1</Pages>
  <Words>255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Despachantes</dc:creator>
  <cp:lastModifiedBy>Andréa Salge</cp:lastModifiedBy>
  <cp:revision>2</cp:revision>
  <cp:lastPrinted>2023-09-04T18:58:00Z</cp:lastPrinted>
  <dcterms:created xsi:type="dcterms:W3CDTF">2024-06-14T19:18:00Z</dcterms:created>
  <dcterms:modified xsi:type="dcterms:W3CDTF">2024-06-14T19:18:00Z</dcterms:modified>
</cp:coreProperties>
</file>